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73D99" w14:textId="77777777" w:rsidR="00BA49E8" w:rsidRDefault="00BA49E8" w:rsidP="00FA539C">
      <w:pPr>
        <w:pStyle w:val="Title"/>
      </w:pPr>
    </w:p>
    <w:p w14:paraId="240AC85B" w14:textId="77777777" w:rsidR="00BA49E8" w:rsidRDefault="00BA49E8" w:rsidP="00FA539C">
      <w:pPr>
        <w:pStyle w:val="Title"/>
      </w:pPr>
    </w:p>
    <w:p w14:paraId="1A1A7959" w14:textId="395684A0" w:rsidR="002E7B1A" w:rsidRDefault="007A1FD1" w:rsidP="00FA539C">
      <w:pPr>
        <w:pStyle w:val="Title"/>
      </w:pPr>
      <w:r>
        <w:t xml:space="preserve">HomEwork </w:t>
      </w:r>
      <w:r w:rsidR="00722898">
        <w:t>4</w:t>
      </w:r>
    </w:p>
    <w:p w14:paraId="04ADFFA3" w14:textId="77777777" w:rsidR="002E7B1A" w:rsidRDefault="007A1FD1" w:rsidP="00FA539C">
      <w:pPr>
        <w:pStyle w:val="Subtitle"/>
      </w:pPr>
      <w:r>
        <w:t>julien Blanchet</w:t>
      </w:r>
    </w:p>
    <w:p w14:paraId="2234BB73" w14:textId="54D30538" w:rsidR="002E7B1A" w:rsidRPr="005A0BCF" w:rsidRDefault="00072806" w:rsidP="00FA539C">
      <w:pPr>
        <w:pStyle w:val="Date"/>
        <w:rPr>
          <w:rFonts w:asciiTheme="majorHAnsi" w:eastAsiaTheme="minorEastAsia" w:hAnsiTheme="majorHAnsi" w:cstheme="majorHAnsi"/>
          <w:lang w:eastAsia="zh-CN"/>
        </w:rPr>
      </w:pPr>
      <w:r>
        <w:t xml:space="preserve">October </w:t>
      </w:r>
      <w:r w:rsidR="00722898">
        <w:t>22</w:t>
      </w:r>
      <w:r>
        <w:t>, 2019</w:t>
      </w:r>
      <w:r w:rsidR="00EB1B3F">
        <w:tab/>
      </w:r>
      <w:r w:rsidR="00EB1B3F">
        <w:rPr>
          <w:rFonts w:ascii="Calibri" w:eastAsiaTheme="minorEastAsia" w:hAnsi="Calibri" w:cs="Calibri"/>
          <w:lang w:eastAsia="zh-CN"/>
        </w:rPr>
        <w:t>●</w:t>
      </w:r>
      <w:r w:rsidR="00EB1B3F">
        <w:rPr>
          <w:rFonts w:ascii="Calibri" w:eastAsiaTheme="minorEastAsia" w:hAnsi="Calibri" w:cs="Calibri"/>
          <w:lang w:eastAsia="zh-CN"/>
        </w:rPr>
        <w:tab/>
      </w:r>
      <w:r w:rsidR="005A0BCF">
        <w:t>COSC 181</w:t>
      </w:r>
      <w:r w:rsidR="00EB1B3F">
        <w:tab/>
      </w:r>
      <w:r w:rsidR="00EB1B3F">
        <w:rPr>
          <w:rFonts w:ascii="Calibri" w:eastAsiaTheme="minorEastAsia" w:hAnsi="Calibri" w:cs="Calibri"/>
          <w:lang w:eastAsia="zh-CN"/>
        </w:rPr>
        <w:t>●</w:t>
      </w:r>
      <w:r w:rsidR="00F53E73">
        <w:rPr>
          <w:rFonts w:ascii="Calibri" w:eastAsiaTheme="minorEastAsia" w:hAnsi="Calibri" w:cs="Calibri"/>
          <w:lang w:eastAsia="zh-CN"/>
        </w:rPr>
        <w:tab/>
        <w:t>Prof. Li</w:t>
      </w:r>
    </w:p>
    <w:p w14:paraId="6A5F0995" w14:textId="77777777" w:rsidR="00BA49E8" w:rsidRPr="004C0A82" w:rsidRDefault="00BA49E8" w:rsidP="00FA539C">
      <w:pPr>
        <w:pStyle w:val="Heading1"/>
        <w:rPr>
          <w:sz w:val="8"/>
          <w:szCs w:val="8"/>
        </w:rPr>
      </w:pPr>
      <w:bookmarkStart w:id="0" w:name="_Toc21778935"/>
    </w:p>
    <w:p w14:paraId="6F807572" w14:textId="071276AA" w:rsidR="00117D84" w:rsidRPr="00117D84" w:rsidRDefault="00506FAB" w:rsidP="00FA539C">
      <w:pPr>
        <w:pStyle w:val="Heading1"/>
      </w:pPr>
      <w:r>
        <w:t>THE TASK</w:t>
      </w:r>
      <w:bookmarkEnd w:id="0"/>
    </w:p>
    <w:p w14:paraId="53ADB850" w14:textId="453B75C8" w:rsidR="001A149A" w:rsidRDefault="00722898" w:rsidP="00FA539C">
      <w:r w:rsidRPr="00722898">
        <w:t>Given the following environment represented as a grid (black cells: obstacles, white cells: free space; each cell denoted with coordinates x,y), where a robot, able to move up/down/left/right with cost 1, starts from the blue cell and wants to get to the yellow cell.</w:t>
      </w:r>
    </w:p>
    <w:p w14:paraId="61BD687D" w14:textId="2D79BA22" w:rsidR="001A149A" w:rsidRPr="00204BDA" w:rsidRDefault="001A149A" w:rsidP="00FA539C"/>
    <w:p w14:paraId="4F89E017" w14:textId="77777777" w:rsidR="009D26A6" w:rsidRDefault="009D26A6" w:rsidP="00FA539C">
      <w:r>
        <w:br w:type="page"/>
      </w:r>
    </w:p>
    <w:p w14:paraId="218AA439" w14:textId="56E8CE96" w:rsidR="009D26A6" w:rsidRDefault="009D26A6" w:rsidP="00FA539C">
      <w:pPr>
        <w:pStyle w:val="Heading1"/>
      </w:pPr>
      <w:bookmarkStart w:id="1" w:name="_Toc21778936"/>
      <w:r>
        <w:lastRenderedPageBreak/>
        <w:t>QUESTION 1</w:t>
      </w:r>
      <w:bookmarkEnd w:id="1"/>
    </w:p>
    <w:p w14:paraId="03831D93" w14:textId="17C7D977" w:rsidR="00FA539C" w:rsidRPr="00FA539C" w:rsidRDefault="00722898" w:rsidP="00722898">
      <w:r>
        <mc:AlternateContent>
          <mc:Choice Requires="wps">
            <w:drawing>
              <wp:anchor distT="0" distB="0" distL="114300" distR="114300" simplePos="0" relativeHeight="251663360" behindDoc="1" locked="0" layoutInCell="1" allowOverlap="1" wp14:anchorId="7B21FD62" wp14:editId="6B180323">
                <wp:simplePos x="0" y="0"/>
                <wp:positionH relativeFrom="column">
                  <wp:posOffset>2935605</wp:posOffset>
                </wp:positionH>
                <wp:positionV relativeFrom="paragraph">
                  <wp:posOffset>654050</wp:posOffset>
                </wp:positionV>
                <wp:extent cx="3909695" cy="4403090"/>
                <wp:effectExtent l="0" t="0" r="1905" b="3810"/>
                <wp:wrapTight wrapText="bothSides">
                  <wp:wrapPolygon edited="0">
                    <wp:start x="0" y="0"/>
                    <wp:lineTo x="0" y="21556"/>
                    <wp:lineTo x="21540" y="21556"/>
                    <wp:lineTo x="2154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909695" cy="44030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64A28D" w14:textId="3751D565" w:rsidR="00722898" w:rsidRDefault="00722898" w:rsidP="00722898">
                            <w:pPr>
                              <w:pStyle w:val="Heading2"/>
                            </w:pPr>
                            <w:r>
                              <w:t>Execution Table (Question 1)</w:t>
                            </w:r>
                          </w:p>
                          <w:p w14:paraId="7ABCE61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Green indicates chosen (next expanded) node</w:t>
                            </w:r>
                          </w:p>
                          <w:p w14:paraId="3BD31B2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Red indicates previous node (disallowed)</w:t>
                            </w:r>
                          </w:p>
                          <w:p w14:paraId="2CC48BB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Gray indicates a wall</w:t>
                            </w:r>
                          </w:p>
                          <w:p w14:paraId="0B2FE2D1" w14:textId="19D212C4" w:rsid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Note that the order of expansion will be from the left to the right, skipping over walls and the previous node</w:t>
                            </w:r>
                          </w:p>
                          <w:p w14:paraId="2B269B7B" w14:textId="77777777" w:rsidR="00722898" w:rsidRPr="00722898" w:rsidRDefault="00722898" w:rsidP="00722898">
                            <w:pPr>
                              <w:spacing w:after="0" w:line="240" w:lineRule="auto"/>
                              <w:ind w:left="360"/>
                              <w:textAlignment w:val="center"/>
                              <w:rPr>
                                <w:rFonts w:ascii="Calibri" w:eastAsia="Times New Roman" w:hAnsi="Calibri" w:cs="Calibri"/>
                                <w:noProof w:val="0"/>
                                <w:color w:val="auto"/>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10"/>
                              <w:gridCol w:w="900"/>
                              <w:gridCol w:w="720"/>
                              <w:gridCol w:w="810"/>
                              <w:gridCol w:w="630"/>
                              <w:gridCol w:w="540"/>
                            </w:tblGrid>
                            <w:tr w:rsidR="00722898" w:rsidRPr="00722898" w14:paraId="3EB9B097"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D136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Cost</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E98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Current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8113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Right</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7A302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Down</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6C7C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Up</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9DA5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Left</w:t>
                                  </w:r>
                                </w:p>
                              </w:tc>
                            </w:tr>
                            <w:tr w:rsidR="00722898" w:rsidRPr="00722898" w14:paraId="450AA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8762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0</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9CC8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1E4905F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772FF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78295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2,9</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7C0C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1,8</w:t>
                                  </w:r>
                                </w:p>
                              </w:tc>
                            </w:tr>
                            <w:tr w:rsidR="00722898" w:rsidRPr="00722898" w14:paraId="0777D221"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8E20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475C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8B7D69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15E7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2BB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2C5657E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r>
                            <w:tr w:rsidR="00722898" w:rsidRPr="00722898" w14:paraId="71282CD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4E3D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5EDF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77664F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B517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249B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98367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r>
                            <w:tr w:rsidR="00722898" w:rsidRPr="00722898" w14:paraId="3FC3F148"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C284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27B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32A1EB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A27A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F25B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D5638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r>
                            <w:tr w:rsidR="00722898" w:rsidRPr="00722898" w14:paraId="2310BD46"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C274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AC9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C12824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D1DAE4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469C9"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524B052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r>
                            <w:tr w:rsidR="00722898" w:rsidRPr="00722898" w14:paraId="2E35F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9EAB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D4DF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6D5938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A89EA8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7F7FFC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B9BD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r>
                            <w:tr w:rsidR="00722898" w:rsidRPr="00722898" w14:paraId="6555907E"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4F436"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9A20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7B0A657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58E2C45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E943107"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99C1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5,6</w:t>
                                  </w:r>
                                </w:p>
                              </w:tc>
                            </w:tr>
                            <w:tr w:rsidR="00722898" w:rsidRPr="00722898" w14:paraId="7FDBD9AC"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51A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2DD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F668BF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3B6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6,4</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4B59BC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AC0F8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5,5</w:t>
                                  </w:r>
                                </w:p>
                              </w:tc>
                            </w:tr>
                            <w:tr w:rsidR="00722898" w:rsidRPr="00722898" w14:paraId="1AFED5A4"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A877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B639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2D8EB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CD992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7,4</w:t>
                                  </w:r>
                                </w:p>
                              </w:tc>
                              <w:tc>
                                <w:tcPr>
                                  <w:tcW w:w="63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687A63F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3A599D9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r>
                          </w:tbl>
                          <w:p w14:paraId="16FA062A" w14:textId="77777777" w:rsidR="00722898" w:rsidRDefault="007228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1FD62" id="_x0000_t202" coordsize="21600,21600" o:spt="202" path="m,l,21600r21600,l21600,xe">
                <v:stroke joinstyle="miter"/>
                <v:path gradientshapeok="t" o:connecttype="rect"/>
              </v:shapetype>
              <v:shape id="Text Box 6" o:spid="_x0000_s1026" type="#_x0000_t202" style="position:absolute;margin-left:231.15pt;margin-top:51.5pt;width:307.85pt;height:34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" fillcolor="white [3201]" stroked="f" strokeweight="1pt">
                <v:textbox>
                  <w:txbxContent>
                    <w:p w14:paraId="4764A28D" w14:textId="3751D565" w:rsidR="00722898" w:rsidRDefault="00722898" w:rsidP="00722898">
                      <w:pPr>
                        <w:pStyle w:val="Heading2"/>
                      </w:pPr>
                      <w:r>
                        <w:t>Execution Table (Question 1)</w:t>
                      </w:r>
                    </w:p>
                    <w:p w14:paraId="7ABCE61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Green indicates chosen (next expanded) node</w:t>
                      </w:r>
                    </w:p>
                    <w:p w14:paraId="3BD31B2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Red indicates previous node (disallowed)</w:t>
                      </w:r>
                    </w:p>
                    <w:p w14:paraId="2CC48BB1" w14:textId="77777777" w:rsidR="00722898" w:rsidRP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Gray indicates a wall</w:t>
                      </w:r>
                    </w:p>
                    <w:p w14:paraId="0B2FE2D1" w14:textId="19D212C4" w:rsidR="00722898" w:rsidRDefault="00722898" w:rsidP="00722898">
                      <w:pPr>
                        <w:numPr>
                          <w:ilvl w:val="0"/>
                          <w:numId w:val="10"/>
                        </w:numPr>
                        <w:spacing w:after="0" w:line="240" w:lineRule="auto"/>
                        <w:textAlignment w:val="center"/>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Note that the order of expansion will be from the left to the right, skipping over walls and the previous node</w:t>
                      </w:r>
                    </w:p>
                    <w:p w14:paraId="2B269B7B" w14:textId="77777777" w:rsidR="00722898" w:rsidRPr="00722898" w:rsidRDefault="00722898" w:rsidP="00722898">
                      <w:pPr>
                        <w:spacing w:after="0" w:line="240" w:lineRule="auto"/>
                        <w:ind w:left="360"/>
                        <w:textAlignment w:val="center"/>
                        <w:rPr>
                          <w:rFonts w:ascii="Calibri" w:eastAsia="Times New Roman" w:hAnsi="Calibri" w:cs="Calibri"/>
                          <w:noProof w:val="0"/>
                          <w:color w:val="auto"/>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10"/>
                        <w:gridCol w:w="900"/>
                        <w:gridCol w:w="720"/>
                        <w:gridCol w:w="810"/>
                        <w:gridCol w:w="630"/>
                        <w:gridCol w:w="540"/>
                      </w:tblGrid>
                      <w:tr w:rsidR="00722898" w:rsidRPr="00722898" w14:paraId="3EB9B097"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D136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Cost</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E98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Current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8113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Right</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7A302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Down</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6C7C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Up</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9DA5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Left</w:t>
                            </w:r>
                          </w:p>
                        </w:tc>
                      </w:tr>
                      <w:tr w:rsidR="00722898" w:rsidRPr="00722898" w14:paraId="450AA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8762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0</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9CC8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1E4905F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772FF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78295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2,9</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7C0C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1,8</w:t>
                            </w:r>
                          </w:p>
                        </w:tc>
                      </w:tr>
                      <w:tr w:rsidR="00722898" w:rsidRPr="00722898" w14:paraId="0777D221"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8E20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1</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475C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8B7D69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15E7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2BB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2C5657E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2,8</w:t>
                            </w:r>
                          </w:p>
                        </w:tc>
                      </w:tr>
                      <w:tr w:rsidR="00722898" w:rsidRPr="00722898" w14:paraId="71282CD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4E3D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2</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5EDF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77664F4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B517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249B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98367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3,8</w:t>
                            </w:r>
                          </w:p>
                        </w:tc>
                      </w:tr>
                      <w:tr w:rsidR="00722898" w:rsidRPr="00722898" w14:paraId="3FC3F148"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C284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3</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27B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232A1EB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A27A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F25B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D56388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4,8</w:t>
                            </w:r>
                          </w:p>
                        </w:tc>
                      </w:tr>
                      <w:tr w:rsidR="00722898" w:rsidRPr="00722898" w14:paraId="2310BD46"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C2741"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4</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AC91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5C12824D"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D1DAE4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469C9"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6,9</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524B052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5,8</w:t>
                            </w:r>
                          </w:p>
                        </w:tc>
                      </w:tr>
                      <w:tr w:rsidR="00722898" w:rsidRPr="00722898" w14:paraId="2E35F280"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39EAB0"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D4DFC"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46D5938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A89EA8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67F7FFC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6,8</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B9BD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5,7</w:t>
                            </w:r>
                          </w:p>
                        </w:tc>
                      </w:tr>
                      <w:tr w:rsidR="00722898" w:rsidRPr="00722898" w14:paraId="6555907E"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4F436"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9A20B"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72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7B0A657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81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58E2C45E"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0E943107"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6,7</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99C1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5,6</w:t>
                            </w:r>
                          </w:p>
                        </w:tc>
                      </w:tr>
                      <w:tr w:rsidR="00722898" w:rsidRPr="00722898" w14:paraId="7FDBD9AC"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51A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2DD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0F668BF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3B6D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6,4</w:t>
                            </w:r>
                          </w:p>
                        </w:tc>
                        <w:tc>
                          <w:tcPr>
                            <w:tcW w:w="63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4B59BCC8"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6,6</w:t>
                            </w:r>
                          </w:p>
                        </w:tc>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AC0F82"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5,5</w:t>
                            </w:r>
                          </w:p>
                        </w:tc>
                      </w:tr>
                      <w:tr w:rsidR="00722898" w:rsidRPr="00722898" w14:paraId="1AFED5A4" w14:textId="77777777" w:rsidTr="005E5228">
                        <w:tc>
                          <w:tcPr>
                            <w:tcW w:w="7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A877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B639A"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7,5</w:t>
                            </w:r>
                          </w:p>
                        </w:tc>
                        <w:tc>
                          <w:tcPr>
                            <w:tcW w:w="720"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42D8EB74"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8,5</w:t>
                            </w:r>
                          </w:p>
                        </w:tc>
                        <w:tc>
                          <w:tcPr>
                            <w:tcW w:w="8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CD992F"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7,4</w:t>
                            </w:r>
                          </w:p>
                        </w:tc>
                        <w:tc>
                          <w:tcPr>
                            <w:tcW w:w="630"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14:paraId="687A63F5"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 </w:t>
                            </w:r>
                          </w:p>
                        </w:tc>
                        <w:tc>
                          <w:tcPr>
                            <w:tcW w:w="540" w:type="dxa"/>
                            <w:tcBorders>
                              <w:top w:val="single" w:sz="8" w:space="0" w:color="A3A3A3"/>
                              <w:left w:val="single" w:sz="8" w:space="0" w:color="A3A3A3"/>
                              <w:bottom w:val="single" w:sz="8" w:space="0" w:color="A3A3A3"/>
                              <w:right w:val="single" w:sz="8" w:space="0" w:color="A3A3A3"/>
                            </w:tcBorders>
                            <w:shd w:val="clear" w:color="auto" w:fill="F5B7A6"/>
                            <w:tcMar>
                              <w:top w:w="80" w:type="dxa"/>
                              <w:left w:w="80" w:type="dxa"/>
                              <w:bottom w:w="80" w:type="dxa"/>
                              <w:right w:w="80" w:type="dxa"/>
                            </w:tcMar>
                            <w:hideMark/>
                          </w:tcPr>
                          <w:p w14:paraId="3A599D93" w14:textId="77777777" w:rsidR="00722898" w:rsidRPr="00722898" w:rsidRDefault="00722898" w:rsidP="00722898">
                            <w:pPr>
                              <w:spacing w:after="0" w:line="240" w:lineRule="auto"/>
                              <w:rPr>
                                <w:rFonts w:ascii="Calibri" w:eastAsia="Times New Roman" w:hAnsi="Calibri" w:cs="Calibri"/>
                                <w:noProof w:val="0"/>
                                <w:color w:val="auto"/>
                                <w:sz w:val="22"/>
                                <w:szCs w:val="22"/>
                              </w:rPr>
                            </w:pPr>
                            <w:r w:rsidRPr="00722898">
                              <w:rPr>
                                <w:rFonts w:ascii="Calibri" w:eastAsia="Times New Roman" w:hAnsi="Calibri" w:cs="Calibri"/>
                                <w:noProof w:val="0"/>
                                <w:color w:val="auto"/>
                                <w:sz w:val="22"/>
                                <w:szCs w:val="22"/>
                              </w:rPr>
                              <w:t>6,5</w:t>
                            </w:r>
                          </w:p>
                        </w:tc>
                      </w:tr>
                    </w:tbl>
                    <w:p w14:paraId="16FA062A" w14:textId="77777777" w:rsidR="00722898" w:rsidRDefault="00722898"/>
                  </w:txbxContent>
                </v:textbox>
                <w10:wrap type="tight"/>
              </v:shape>
            </w:pict>
          </mc:Fallback>
        </mc:AlternateContent>
      </w:r>
      <w:r w:rsidRPr="00722898">
        <w:rPr>
          <w:sz w:val="18"/>
          <w:szCs w:val="18"/>
        </w:rPr>
        <w:t>Apply</w:t>
      </w:r>
      <w:r>
        <w:t xml:space="preserve"> a depth first search (DFS) algorithm (tree search, without history), where the order of preference for motion is right, down, up, left, drawing the expanded tree, marking the related cell and cost, for each node, and explicitly showing the order in which nodes are expanded, and the final path (if any), found by the algorithm.</w:t>
      </w:r>
    </w:p>
    <w:p w14:paraId="58A33C62" w14:textId="10B137D0" w:rsidR="00722898" w:rsidRPr="00722898" w:rsidRDefault="00722898" w:rsidP="00722898">
      <w:pPr>
        <w:pStyle w:val="Heading2"/>
        <w:rPr>
          <w:rFonts w:asciiTheme="minorHAnsi" w:eastAsiaTheme="minorHAnsi" w:hAnsiTheme="minorHAnsi" w:cstheme="minorBidi"/>
          <w:color w:val="483E41" w:themeColor="text2"/>
          <w:sz w:val="20"/>
          <w:szCs w:val="20"/>
        </w:rPr>
      </w:pPr>
      <w:r>
        <w:rPr>
          <w:rFonts w:ascii="Calibri" w:hAnsi="Calibri" w:cs="Calibri"/>
          <w:sz w:val="22"/>
          <w:szCs w:val="22"/>
        </w:rPr>
        <w:drawing>
          <wp:anchor distT="0" distB="0" distL="274320" distR="274320" simplePos="0" relativeHeight="251661312" behindDoc="0" locked="0" layoutInCell="1" allowOverlap="1" wp14:anchorId="098B711C" wp14:editId="78F6CADC">
            <wp:simplePos x="0" y="0"/>
            <wp:positionH relativeFrom="column">
              <wp:posOffset>-12634</wp:posOffset>
            </wp:positionH>
            <wp:positionV relativeFrom="paragraph">
              <wp:posOffset>276726</wp:posOffset>
            </wp:positionV>
            <wp:extent cx="2724150" cy="2372995"/>
            <wp:effectExtent l="0" t="0" r="6350" b="1905"/>
            <wp:wrapSquare wrapText="bothSides"/>
            <wp:docPr id="3" name="Picture 3" descr="&quot;AAA' &quot;A &#10;888000\88 &#10;AAAS &#10;unuos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AAA' &quot;A &#10;888000\88 &#10;AAAS &#10;unuosnu "/>
                    <pic:cNvPicPr>
                      <a:picLocks noChangeAspect="1" noChangeArrowheads="1"/>
                    </pic:cNvPicPr>
                  </pic:nvPicPr>
                  <pic:blipFill rotWithShape="1">
                    <a:blip r:embed="rId8">
                      <a:extLst>
                        <a:ext uri="{28A0092B-C50C-407E-A947-70E740481C1C}">
                          <a14:useLocalDpi xmlns:a14="http://schemas.microsoft.com/office/drawing/2010/main" val="0"/>
                        </a:ext>
                      </a:extLst>
                    </a:blip>
                    <a:srcRect t="6626"/>
                    <a:stretch/>
                  </pic:blipFill>
                  <pic:spPr bwMode="auto">
                    <a:xfrm>
                      <a:off x="0" y="0"/>
                      <a:ext cx="2724150" cy="2372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Illustration (Question 1)</w:t>
      </w:r>
      <w:r>
        <w:fldChar w:fldCharType="begin"/>
      </w:r>
      <w:r>
        <w:instrText xml:space="preserve"> INCLUDEPICTURE "/var/folders/x3/2vtb_lzx4j5g7x2zcmhg9tkc0000gn/T/com.microsoft.Word/WebArchiveCopyPasteTempFiles/cid28A1AE00-49A5-0244-AD61-0C05D3CBCE33.png" \* MERGEFORMATINET </w:instrText>
      </w:r>
      <w:r>
        <w:fldChar w:fldCharType="end"/>
      </w:r>
      <w:r w:rsidRPr="00722898">
        <w:rPr>
          <w:rFonts w:eastAsia="Times New Roman"/>
          <w:noProof w:val="0"/>
          <w:color w:val="auto"/>
        </w:rPr>
        <w:fldChar w:fldCharType="begin"/>
      </w:r>
      <w:r w:rsidRPr="00722898">
        <w:rPr>
          <w:rFonts w:eastAsia="Times New Roman"/>
          <w:noProof w:val="0"/>
          <w:color w:val="auto"/>
        </w:rPr>
        <w:instrText xml:space="preserve"> INCLUDEPICTURE "/var/folders/x3/2vtb_lzx4j5g7x2zcmhg9tkc0000gn/T/com.microsoft.Word/WebArchiveCopyPasteTempFiles/cid830069B7-3357-A746-93F1-E082A05035F0.png" \* MERGEFORMATINET </w:instrText>
      </w:r>
      <w:r w:rsidRPr="00722898">
        <w:rPr>
          <w:rFonts w:eastAsia="Times New Roman"/>
          <w:noProof w:val="0"/>
          <w:color w:val="auto"/>
        </w:rPr>
        <w:fldChar w:fldCharType="end"/>
      </w:r>
    </w:p>
    <w:p w14:paraId="08C7E447" w14:textId="52DDD9B1" w:rsidR="00722898" w:rsidRPr="00722898" w:rsidRDefault="00722898">
      <w:pPr>
        <w:rPr>
          <w:i/>
          <w:iCs/>
        </w:rPr>
      </w:pPr>
      <w:bookmarkStart w:id="2" w:name="_Toc21778937"/>
      <w:r w:rsidRPr="00722898">
        <w:rPr>
          <w:i/>
          <w:iCs/>
        </w:rPr>
        <w:t>Note: number in the cell marks both the cost and the sequence in which the nodes have been expanded (they're equivalent, since the cost increases by 1 each time).</w:t>
      </w:r>
    </w:p>
    <w:p w14:paraId="4351CFA3" w14:textId="0C88A836" w:rsidR="00722898" w:rsidRDefault="00722898"/>
    <w:p w14:paraId="694B4C4E" w14:textId="5E6BBEF4" w:rsidR="00722898" w:rsidRDefault="00722898">
      <w:r>
        <mc:AlternateContent>
          <mc:Choice Requires="wps">
            <w:drawing>
              <wp:anchor distT="0" distB="0" distL="114300" distR="114300" simplePos="0" relativeHeight="251665408" behindDoc="0" locked="0" layoutInCell="1" allowOverlap="1" wp14:anchorId="36E9B6D9" wp14:editId="49442914">
                <wp:simplePos x="0" y="0"/>
                <wp:positionH relativeFrom="margin">
                  <wp:posOffset>2935605</wp:posOffset>
                </wp:positionH>
                <wp:positionV relativeFrom="margin">
                  <wp:posOffset>5822950</wp:posOffset>
                </wp:positionV>
                <wp:extent cx="2033270" cy="316420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033270" cy="31642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80F98C" w14:textId="0B72D188" w:rsidR="00722898" w:rsidRDefault="00722898" w:rsidP="00722898">
                            <w:pPr>
                              <w:pStyle w:val="Heading2"/>
                            </w:pPr>
                            <w:r>
                              <w:t>Node Tree</w:t>
                            </w:r>
                          </w:p>
                          <w:p w14:paraId="66D7716B" w14:textId="7993F4D6" w:rsidR="00722898" w:rsidRDefault="00722898" w:rsidP="00722898">
                            <w:r>
                              <w:drawing>
                                <wp:inline distT="0" distB="0" distL="0" distR="0" wp14:anchorId="3C24B80B" wp14:editId="1082B605">
                                  <wp:extent cx="1802565" cy="26517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de Tree Illustration"/>
                                          <pic:cNvPicPr/>
                                        </pic:nvPicPr>
                                        <pic:blipFill>
                                          <a:blip r:embed="rId9"/>
                                          <a:stretch>
                                            <a:fillRect/>
                                          </a:stretch>
                                        </pic:blipFill>
                                        <pic:spPr bwMode="auto">
                                          <a:xfrm>
                                            <a:off x="0" y="0"/>
                                            <a:ext cx="1802565" cy="2651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B6D9" id="Text Box 8" o:spid="_x0000_s1027" type="#_x0000_t202" style="position:absolute;margin-left:231.15pt;margin-top:458.5pt;width:160.1pt;height:24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" fillcolor="white [3201]" stroked="f" strokeweight="1pt">
                <v:textbox>
                  <w:txbxContent>
                    <w:p w14:paraId="7380F98C" w14:textId="0B72D188" w:rsidR="00722898" w:rsidRDefault="00722898" w:rsidP="00722898">
                      <w:pPr>
                        <w:pStyle w:val="Heading2"/>
                      </w:pPr>
                      <w:r>
                        <w:t>Node Tree</w:t>
                      </w:r>
                    </w:p>
                    <w:p w14:paraId="66D7716B" w14:textId="7993F4D6" w:rsidR="00722898" w:rsidRDefault="00722898" w:rsidP="00722898">
                      <w:r>
                        <w:drawing>
                          <wp:inline distT="0" distB="0" distL="0" distR="0" wp14:anchorId="3C24B80B" wp14:editId="1082B605">
                            <wp:extent cx="1802565" cy="26517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de Tree Illustration"/>
                                    <pic:cNvPicPr/>
                                  </pic:nvPicPr>
                                  <pic:blipFill>
                                    <a:blip r:embed="rId10"/>
                                    <a:stretch>
                                      <a:fillRect/>
                                    </a:stretch>
                                  </pic:blipFill>
                                  <pic:spPr bwMode="auto">
                                    <a:xfrm>
                                      <a:off x="0" y="0"/>
                                      <a:ext cx="1802565" cy="2651760"/>
                                    </a:xfrm>
                                    <a:prstGeom prst="rect">
                                      <a:avLst/>
                                    </a:prstGeom>
                                    <a:noFill/>
                                    <a:ln>
                                      <a:noFill/>
                                    </a:ln>
                                  </pic:spPr>
                                </pic:pic>
                              </a:graphicData>
                            </a:graphic>
                          </wp:inline>
                        </w:drawing>
                      </w:r>
                    </w:p>
                  </w:txbxContent>
                </v:textbox>
                <w10:wrap type="square" anchorx="margin" anchory="margin"/>
              </v:shape>
            </w:pict>
          </mc:Fallback>
        </mc:AlternateContent>
      </w:r>
    </w:p>
    <w:p w14:paraId="7A1DCA57" w14:textId="23F53BA9" w:rsidR="00722898" w:rsidRDefault="00C31292">
      <w:r>
        <mc:AlternateContent>
          <mc:Choice Requires="wps">
            <w:drawing>
              <wp:anchor distT="0" distB="0" distL="114300" distR="114300" simplePos="0" relativeHeight="251667456" behindDoc="0" locked="0" layoutInCell="1" allowOverlap="1" wp14:anchorId="70EB9723" wp14:editId="0273DAD5">
                <wp:simplePos x="0" y="0"/>
                <wp:positionH relativeFrom="margin">
                  <wp:posOffset>-12065</wp:posOffset>
                </wp:positionH>
                <wp:positionV relativeFrom="margin">
                  <wp:posOffset>5919068</wp:posOffset>
                </wp:positionV>
                <wp:extent cx="2724150" cy="2321560"/>
                <wp:effectExtent l="0" t="0" r="6350" b="2540"/>
                <wp:wrapSquare wrapText="bothSides"/>
                <wp:docPr id="10" name="Text Box 10"/>
                <wp:cNvGraphicFramePr/>
                <a:graphic xmlns:a="http://schemas.openxmlformats.org/drawingml/2006/main">
                  <a:graphicData uri="http://schemas.microsoft.com/office/word/2010/wordprocessingShape">
                    <wps:wsp>
                      <wps:cNvSpPr txBox="1"/>
                      <wps:spPr>
                        <a:xfrm>
                          <a:off x="0" y="0"/>
                          <a:ext cx="2724150" cy="23215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E875D9" w14:textId="1E454CDD" w:rsidR="00722898" w:rsidRDefault="00C31292" w:rsidP="00722898">
                            <w:pPr>
                              <w:pStyle w:val="Heading2"/>
                            </w:pPr>
                            <w:r>
                              <w:t>Explanation</w:t>
                            </w:r>
                          </w:p>
                          <w:p w14:paraId="67FDE49D" w14:textId="0467EF01" w:rsidR="00722898" w:rsidRDefault="00C31292" w:rsidP="00722898">
                            <w:r w:rsidRPr="00722898">
                              <w:t>For this problem, I simulated a DFS algorithm which has does not keep track of which nodes have been previously visited except for the direction it just came in. For example, if we start at (2,8) and visit (3,8), then going immediately back to (2,8) is disallowed. This slight improvement does not impact time or space complexity and felt worth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B9723" id="Text Box 10" o:spid="_x0000_s1028" type="#_x0000_t202" style="position:absolute;margin-left:-.95pt;margin-top:466.05pt;width:214.5pt;height:182.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" fillcolor="white [3201]" stroked="f" strokeweight="1pt">
                <v:textbox>
                  <w:txbxContent>
                    <w:p w14:paraId="63E875D9" w14:textId="1E454CDD" w:rsidR="00722898" w:rsidRDefault="00C31292" w:rsidP="00722898">
                      <w:pPr>
                        <w:pStyle w:val="Heading2"/>
                      </w:pPr>
                      <w:r>
                        <w:t>Explanation</w:t>
                      </w:r>
                    </w:p>
                    <w:p w14:paraId="67FDE49D" w14:textId="0467EF01" w:rsidR="00722898" w:rsidRDefault="00C31292" w:rsidP="00722898">
                      <w:r w:rsidRPr="00722898">
                        <w:t>For this problem, I simulated a DFS algorithm which has does not keep track of which nodes have been previously visited except for the direction it just came in. For example, if we start at (2,8) and visit (3,8), then going immediately back to (2,8) is disallowed. This slight improvement does not impact time or space complexity and felt worth it.</w:t>
                      </w:r>
                    </w:p>
                  </w:txbxContent>
                </v:textbox>
                <w10:wrap type="square" anchorx="margin" anchory="margin"/>
              </v:shape>
            </w:pict>
          </mc:Fallback>
        </mc:AlternateContent>
      </w:r>
    </w:p>
    <w:p w14:paraId="49D37D6E" w14:textId="401E69C4" w:rsidR="00722898" w:rsidRDefault="00722898">
      <w:pPr>
        <w:rPr>
          <w:rFonts w:asciiTheme="majorHAnsi" w:eastAsiaTheme="majorEastAsia" w:hAnsiTheme="majorHAnsi" w:cstheme="majorBidi"/>
          <w:caps/>
          <w:sz w:val="44"/>
          <w:szCs w:val="32"/>
        </w:rPr>
      </w:pPr>
      <w:r>
        <w:br w:type="page"/>
      </w:r>
    </w:p>
    <w:p w14:paraId="71D2FA12" w14:textId="2FAAB5B4" w:rsidR="009D26A6" w:rsidRPr="00C31292" w:rsidRDefault="009D26A6" w:rsidP="00C31292">
      <w:pPr>
        <w:pStyle w:val="Heading1"/>
      </w:pPr>
      <w:r>
        <w:lastRenderedPageBreak/>
        <w:t>QUESTION 2</w:t>
      </w:r>
      <w:bookmarkEnd w:id="2"/>
    </w:p>
    <w:p w14:paraId="61EFE873" w14:textId="44FFDD3F" w:rsidR="00C31292" w:rsidRDefault="00722898" w:rsidP="00BA49E8">
      <w:r>
        <w:t>Does the DFS terminate? If not, please show a way to solve the problem by modifying the DFS algorithm.</w:t>
      </w:r>
    </w:p>
    <w:p w14:paraId="26D79AC5" w14:textId="100DB70F" w:rsidR="00C31292" w:rsidRDefault="00C31292" w:rsidP="00C31292">
      <w:pPr>
        <w:pStyle w:val="Heading2"/>
      </w:pPr>
      <w:r>
        <w:t>Explanation</w:t>
      </w:r>
    </w:p>
    <w:p w14:paraId="2C3E5614" w14:textId="77777777" w:rsidR="00C31292" w:rsidRDefault="00C31292" w:rsidP="00C31292">
      <w:r>
        <w:t>Despite the above improvement, the algorithm does not terminate. In the diagram above, you can see that when the search has reached the 17th node at (9,2), the next node to search would be (10,2) based off the motion preference to move rightwards. At this point it would continue to search in an infinite loop in the order: (9,2)→(10,2)→(10,1)→(9,1)→(9,2).</w:t>
      </w:r>
    </w:p>
    <w:p w14:paraId="6E790D96" w14:textId="77777777" w:rsidR="00C31292" w:rsidRDefault="00C31292" w:rsidP="00C31292">
      <w:r>
        <w:t>To solve this behavior, I'd modify the algorithm to keep track of previously visited nodes and disallow visiting them again. This increases the space complexity of algorithm to O(V) instead of O(1), where V is the number of cells / vertices in the grid. However, this modification prevents infinite loops and guarantees completeness (however, it does not guarantee optimality).</w:t>
      </w:r>
    </w:p>
    <w:p w14:paraId="0887800E" w14:textId="0F49E71C" w:rsidR="00C31292" w:rsidRDefault="00C31292" w:rsidP="00C31292">
      <w:r>
        <w:t>As applied to this problem, the search algorithm will expand nodes 0 (located at 2,8) through 17 (located at 9,2) in the same fashion as before. However, since (10,2) was already expanded as node 14, the search continues upwards to (9,3) and continues in the order you see in the diagram below.</w:t>
      </w:r>
    </w:p>
    <w:p w14:paraId="5A6E0A50" w14:textId="17BFB2AA" w:rsidR="00C31292" w:rsidRPr="00C31292" w:rsidRDefault="0028056A" w:rsidP="00C31292">
      <w:pPr>
        <w:pStyle w:val="Heading2"/>
      </w:pPr>
      <w:bookmarkStart w:id="3" w:name="_GoBack"/>
      <w:bookmarkEnd w:id="3"/>
      <w:r>
        <w:rPr>
          <w:rFonts w:ascii="Calibri" w:hAnsi="Calibri" w:cs="Calibri"/>
          <w:sz w:val="22"/>
          <w:szCs w:val="22"/>
        </w:rPr>
        <mc:AlternateContent>
          <mc:Choice Requires="wpi">
            <w:drawing>
              <wp:anchor distT="0" distB="0" distL="114300" distR="114300" simplePos="0" relativeHeight="251697152" behindDoc="0" locked="0" layoutInCell="1" allowOverlap="1" wp14:anchorId="2A3F620A" wp14:editId="4ADCC322">
                <wp:simplePos x="0" y="0"/>
                <wp:positionH relativeFrom="column">
                  <wp:posOffset>1922145</wp:posOffset>
                </wp:positionH>
                <wp:positionV relativeFrom="paragraph">
                  <wp:posOffset>687705</wp:posOffset>
                </wp:positionV>
                <wp:extent cx="712470" cy="406400"/>
                <wp:effectExtent l="38100" t="38100" r="36830" b="38100"/>
                <wp:wrapNone/>
                <wp:docPr id="36" name="Ink 36"/>
                <wp:cNvGraphicFramePr/>
                <a:graphic xmlns:a="http://schemas.openxmlformats.org/drawingml/2006/main">
                  <a:graphicData uri="http://schemas.microsoft.com/office/word/2010/wordprocessingInk">
                    <w14:contentPart bwMode="auto" r:id="rId11">
                      <w14:nvContentPartPr>
                        <w14:cNvContentPartPr/>
                      </w14:nvContentPartPr>
                      <w14:xfrm>
                        <a:off x="0" y="0"/>
                        <a:ext cx="712470" cy="406400"/>
                      </w14:xfrm>
                    </w14:contentPart>
                  </a:graphicData>
                </a:graphic>
              </wp:anchor>
            </w:drawing>
          </mc:Choice>
          <mc:Fallback>
            <w:pict>
              <v:shapetype w14:anchorId="191D6D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50.15pt;margin-top:52.95pt;width:58.5pt;height:34.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">
                <v:imagedata r:id="rId12" o:title=""/>
              </v:shape>
            </w:pict>
          </mc:Fallback>
        </mc:AlternateContent>
      </w:r>
      <w:r>
        <w:rPr>
          <w:rFonts w:ascii="Calibri" w:hAnsi="Calibri" w:cs="Calibri"/>
          <w:sz w:val="22"/>
          <w:szCs w:val="22"/>
        </w:rPr>
        <mc:AlternateContent>
          <mc:Choice Requires="wpi">
            <w:drawing>
              <wp:anchor distT="0" distB="0" distL="114300" distR="114300" simplePos="0" relativeHeight="251676672" behindDoc="0" locked="0" layoutInCell="1" allowOverlap="1" wp14:anchorId="6CF6B3E6" wp14:editId="0478A3E4">
                <wp:simplePos x="0" y="0"/>
                <wp:positionH relativeFrom="column">
                  <wp:posOffset>2620999</wp:posOffset>
                </wp:positionH>
                <wp:positionV relativeFrom="paragraph">
                  <wp:posOffset>676828</wp:posOffset>
                </wp:positionV>
                <wp:extent cx="25920" cy="1150560"/>
                <wp:effectExtent l="50800" t="38100" r="50800" b="43815"/>
                <wp:wrapNone/>
                <wp:docPr id="13"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25920" cy="1150560"/>
                      </w14:xfrm>
                    </w14:contentPart>
                  </a:graphicData>
                </a:graphic>
              </wp:anchor>
            </w:drawing>
          </mc:Choice>
          <mc:Fallback>
            <w:pict>
              <v:shape w14:anchorId="45979AA7" id="Ink 13" o:spid="_x0000_s1026" type="#_x0000_t75" style="position:absolute;margin-left:205.2pt;margin-top:52.1pt;width:4.5pt;height:93.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">
                <v:imagedata r:id="rId14" o:title=""/>
              </v:shape>
            </w:pict>
          </mc:Fallback>
        </mc:AlternateContent>
      </w:r>
      <w:r>
        <w:rPr>
          <w:rFonts w:ascii="Calibri" w:hAnsi="Calibri" w:cs="Calibri"/>
          <w:sz w:val="22"/>
          <w:szCs w:val="22"/>
        </w:rPr>
        <mc:AlternateContent>
          <mc:Choice Requires="wpi">
            <w:drawing>
              <wp:anchor distT="0" distB="0" distL="114300" distR="114300" simplePos="0" relativeHeight="251675648" behindDoc="0" locked="0" layoutInCell="1" allowOverlap="1" wp14:anchorId="38CDFC38" wp14:editId="6CCDF2AA">
                <wp:simplePos x="0" y="0"/>
                <wp:positionH relativeFrom="column">
                  <wp:posOffset>1645759</wp:posOffset>
                </wp:positionH>
                <wp:positionV relativeFrom="paragraph">
                  <wp:posOffset>1843948</wp:posOffset>
                </wp:positionV>
                <wp:extent cx="987120" cy="23040"/>
                <wp:effectExtent l="38100" t="38100" r="41910" b="40640"/>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987120" cy="23040"/>
                      </w14:xfrm>
                    </w14:contentPart>
                  </a:graphicData>
                </a:graphic>
              </wp:anchor>
            </w:drawing>
          </mc:Choice>
          <mc:Fallback>
            <w:pict>
              <v:shape w14:anchorId="393E8399" id="Ink 12" o:spid="_x0000_s1026" type="#_x0000_t75" style="position:absolute;margin-left:128.4pt;margin-top:2in;width:80.2pt;height:4.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">
                <v:imagedata r:id="rId16" o:title=""/>
              </v:shape>
            </w:pict>
          </mc:Fallback>
        </mc:AlternateContent>
      </w:r>
      <w:r w:rsidR="00183A8C">
        <w:rPr>
          <w:rFonts w:ascii="Calibri" w:hAnsi="Calibri" w:cs="Calibri"/>
          <w:sz w:val="22"/>
          <w:szCs w:val="22"/>
        </w:rPr>
        <mc:AlternateContent>
          <mc:Choice Requires="wpi">
            <w:drawing>
              <wp:anchor distT="0" distB="0" distL="114300" distR="114300" simplePos="0" relativeHeight="251674624" behindDoc="0" locked="0" layoutInCell="1" allowOverlap="1" wp14:anchorId="22DFBA57" wp14:editId="0A3F14BF">
                <wp:simplePos x="0" y="0"/>
                <wp:positionH relativeFrom="column">
                  <wp:posOffset>805815</wp:posOffset>
                </wp:positionH>
                <wp:positionV relativeFrom="paragraph">
                  <wp:posOffset>1224280</wp:posOffset>
                </wp:positionV>
                <wp:extent cx="872330" cy="632835"/>
                <wp:effectExtent l="0" t="38100" r="42545" b="40640"/>
                <wp:wrapNone/>
                <wp:docPr id="5"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872330" cy="632835"/>
                      </w14:xfrm>
                    </w14:contentPart>
                  </a:graphicData>
                </a:graphic>
              </wp:anchor>
            </w:drawing>
          </mc:Choice>
          <mc:Fallback>
            <w:pict>
              <v:shape w14:anchorId="13370EB9" id="Ink 5" o:spid="_x0000_s1026" type="#_x0000_t75" style="position:absolute;margin-left:62.25pt;margin-top:95.2pt;width:71.15pt;height:52.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">
                <v:imagedata r:id="rId18" o:title=""/>
              </v:shape>
            </w:pict>
          </mc:Fallback>
        </mc:AlternateContent>
      </w:r>
      <w:r w:rsidR="00C31292">
        <w:rPr>
          <w:rFonts w:ascii="Calibri" w:hAnsi="Calibri" w:cs="Calibri"/>
          <w:sz w:val="22"/>
          <w:szCs w:val="22"/>
        </w:rPr>
        <w:drawing>
          <wp:anchor distT="0" distB="0" distL="114300" distR="365760" simplePos="0" relativeHeight="251668480" behindDoc="0" locked="0" layoutInCell="1" allowOverlap="1" wp14:anchorId="7DAA7CB9" wp14:editId="51D42C67">
            <wp:simplePos x="0" y="0"/>
            <wp:positionH relativeFrom="column">
              <wp:posOffset>-84555</wp:posOffset>
            </wp:positionH>
            <wp:positionV relativeFrom="paragraph">
              <wp:posOffset>427622</wp:posOffset>
            </wp:positionV>
            <wp:extent cx="3127248" cy="2724912"/>
            <wp:effectExtent l="0" t="0" r="0" b="5715"/>
            <wp:wrapSquare wrapText="bothSides"/>
            <wp:docPr id="16" name="Picture 16" descr="Question #2 (with history) &#10;11 &#10;10 &#10;9 &#10;8 &#10;5 &#10;4 &#10;3 &#10;2 &#10;1 &#10;55 54 &#10;44 45 &#10;43 so &#10;42 41 &#10;o &#10;75 &#10;74 &#10;73 &#10;72 &#10;71 &#10;1 &#10;66 &#10;67 &#10;68 &#10;69 &#10;70 &#10;2 &#10;53 &#10;46 &#10;1 &#10;40 &#10;65 &#10;64 &#10;63 &#10;62 &#10;61 &#10;3 &#10;52 &#10;47 &#10;2 &#10;39 &#10;56 &#10;57 &#10;58 &#10;59 &#10;60 &#10;4 &#10;51 &#10;48 &#10;3 &#10;38 &#10;37 &#10;36 &#10;35 &#10;34 &#10;33 &#10;32 &#10;5 &#10;50 &#10;49 &#10;4 &#10;5 &#10;6 &#10;7 &#10;28 &#10;29 &#10;30 &#10;31 &#10;6 &#10;27 &#10;26 &#10;25 &#10;24 &#10;7 &#10;20 &#10;21 &#10;22 &#10;23 &#10;8 &#10;81 &#10;82 &#10;E83 &#10;19 &#10;18 &#10;17 &#10;16 &#10;9 &#10;80 &#10;79 &#10;781 1 &#10;77 &#10;761 1 &#10;1 &#10;12 &#10;1 &#10;13 &#10;1 &#10;14 &#10;1 &#10;15 &#10;10 &#10;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stion #2 (with history) &#10;11 &#10;10 &#10;9 &#10;8 &#10;5 &#10;4 &#10;3 &#10;2 &#10;1 &#10;55 54 &#10;44 45 &#10;43 so &#10;42 41 &#10;o &#10;75 &#10;74 &#10;73 &#10;72 &#10;71 &#10;1 &#10;66 &#10;67 &#10;68 &#10;69 &#10;70 &#10;2 &#10;53 &#10;46 &#10;1 &#10;40 &#10;65 &#10;64 &#10;63 &#10;62 &#10;61 &#10;3 &#10;52 &#10;47 &#10;2 &#10;39 &#10;56 &#10;57 &#10;58 &#10;59 &#10;60 &#10;4 &#10;51 &#10;48 &#10;3 &#10;38 &#10;37 &#10;36 &#10;35 &#10;34 &#10;33 &#10;32 &#10;5 &#10;50 &#10;49 &#10;4 &#10;5 &#10;6 &#10;7 &#10;28 &#10;29 &#10;30 &#10;31 &#10;6 &#10;27 &#10;26 &#10;25 &#10;24 &#10;7 &#10;20 &#10;21 &#10;22 &#10;23 &#10;8 &#10;81 &#10;82 &#10;E83 &#10;19 &#10;18 &#10;17 &#10;16 &#10;9 &#10;80 &#10;79 &#10;781 1 &#10;77 &#10;761 1 &#10;1 &#10;12 &#10;1 &#10;13 &#10;1 &#10;14 &#10;1 &#10;15 &#10;10 &#10;11 "/>
                    <pic:cNvPicPr>
                      <a:picLocks noChangeAspect="1" noChangeArrowheads="1"/>
                    </pic:cNvPicPr>
                  </pic:nvPicPr>
                  <pic:blipFill rotWithShape="1">
                    <a:blip r:embed="rId19">
                      <a:extLst>
                        <a:ext uri="{28A0092B-C50C-407E-A947-70E740481C1C}">
                          <a14:useLocalDpi xmlns:a14="http://schemas.microsoft.com/office/drawing/2010/main" val="0"/>
                        </a:ext>
                      </a:extLst>
                    </a:blip>
                    <a:srcRect t="6589"/>
                    <a:stretch/>
                  </pic:blipFill>
                  <pic:spPr bwMode="auto">
                    <a:xfrm>
                      <a:off x="0" y="0"/>
                      <a:ext cx="3127248" cy="27249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1292">
        <w:t xml:space="preserve">Illustration </w:t>
      </w:r>
      <w:r w:rsidR="00C31292">
        <w:tab/>
      </w:r>
      <w:r w:rsidR="00C31292">
        <w:tab/>
      </w:r>
      <w:r w:rsidR="00C31292">
        <w:tab/>
      </w:r>
      <w:r w:rsidR="00C31292">
        <w:tab/>
      </w:r>
      <w:r w:rsidR="00C31292">
        <w:tab/>
        <w:t xml:space="preserve">    </w:t>
      </w:r>
      <w:r w:rsidR="00C31292" w:rsidRPr="00C31292">
        <w:t>Final Path &amp; Cost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3"/>
        <w:gridCol w:w="603"/>
      </w:tblGrid>
      <w:tr w:rsidR="00C31292" w:rsidRPr="00C31292" w14:paraId="02D71D9E" w14:textId="77777777" w:rsidTr="00C31292">
        <w:trPr>
          <w:trHeight w:val="15"/>
        </w:trPr>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8E8D35" w14:textId="77777777" w:rsidR="00C31292" w:rsidRPr="00C31292" w:rsidRDefault="00C31292" w:rsidP="00C31292">
            <w:pPr>
              <w:spacing w:after="0"/>
              <w:rPr>
                <w:b/>
                <w:bCs/>
              </w:rPr>
            </w:pPr>
            <w:r w:rsidRPr="00C31292">
              <w:rPr>
                <w:b/>
                <w:bCs/>
              </w:rPr>
              <w:t>Node</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CC048B" w14:textId="77777777" w:rsidR="00C31292" w:rsidRPr="00C31292" w:rsidRDefault="00C31292" w:rsidP="00C31292">
            <w:pPr>
              <w:spacing w:after="0"/>
              <w:rPr>
                <w:b/>
                <w:bCs/>
              </w:rPr>
            </w:pPr>
            <w:r w:rsidRPr="00C31292">
              <w:rPr>
                <w:b/>
                <w:bCs/>
              </w:rPr>
              <w:t>Cost</w:t>
            </w:r>
          </w:p>
        </w:tc>
      </w:tr>
      <w:tr w:rsidR="00C31292" w:rsidRPr="00C31292" w14:paraId="7C4E7181" w14:textId="77777777" w:rsidTr="00C31292">
        <w:tc>
          <w:tcPr>
            <w:tcW w:w="0" w:type="auto"/>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1197F711" w14:textId="77777777" w:rsidR="00C31292" w:rsidRPr="00C31292" w:rsidRDefault="00C31292" w:rsidP="00C31292">
            <w:pPr>
              <w:spacing w:after="0"/>
            </w:pPr>
            <w:r w:rsidRPr="00C31292">
              <w:t>S0</w:t>
            </w:r>
          </w:p>
        </w:tc>
        <w:tc>
          <w:tcPr>
            <w:tcW w:w="0" w:type="auto"/>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0DEDF14B" w14:textId="77777777" w:rsidR="00C31292" w:rsidRPr="00C31292" w:rsidRDefault="00C31292" w:rsidP="00C31292">
            <w:pPr>
              <w:spacing w:after="0"/>
            </w:pPr>
            <w:r w:rsidRPr="00C31292">
              <w:t>0</w:t>
            </w:r>
          </w:p>
        </w:tc>
      </w:tr>
      <w:tr w:rsidR="00C31292" w:rsidRPr="00C31292" w14:paraId="47D50708"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568F5" w14:textId="77777777" w:rsidR="00C31292" w:rsidRPr="00C31292" w:rsidRDefault="00C31292" w:rsidP="00C31292">
            <w:pPr>
              <w:spacing w:after="0"/>
            </w:pPr>
            <w:r w:rsidRPr="00C31292">
              <w:t>1</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786C07" w14:textId="77777777" w:rsidR="00C31292" w:rsidRPr="00C31292" w:rsidRDefault="00C31292" w:rsidP="00C31292">
            <w:pPr>
              <w:spacing w:after="0"/>
            </w:pPr>
            <w:r w:rsidRPr="00C31292">
              <w:t>1</w:t>
            </w:r>
          </w:p>
        </w:tc>
      </w:tr>
      <w:tr w:rsidR="00C31292" w:rsidRPr="00C31292" w14:paraId="7B2B1D80"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BAA7A" w14:textId="77777777" w:rsidR="00C31292" w:rsidRPr="00C31292" w:rsidRDefault="00C31292" w:rsidP="00C31292">
            <w:pPr>
              <w:spacing w:after="0"/>
            </w:pPr>
            <w:r w:rsidRPr="00C31292">
              <w:t>2-10</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47EBBA" w14:textId="77777777" w:rsidR="00C31292" w:rsidRPr="00C31292" w:rsidRDefault="00C31292" w:rsidP="00C31292">
            <w:pPr>
              <w:spacing w:after="0"/>
            </w:pPr>
            <w:r w:rsidRPr="00C31292">
              <w:t>…</w:t>
            </w:r>
          </w:p>
        </w:tc>
      </w:tr>
      <w:tr w:rsidR="00C31292" w:rsidRPr="00C31292" w14:paraId="42305533"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7BD19" w14:textId="77777777" w:rsidR="00C31292" w:rsidRPr="00C31292" w:rsidRDefault="00C31292" w:rsidP="00C31292">
            <w:pPr>
              <w:spacing w:after="0"/>
            </w:pPr>
            <w:r w:rsidRPr="00C31292">
              <w:t>11</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BE3CD3" w14:textId="77777777" w:rsidR="00C31292" w:rsidRPr="00C31292" w:rsidRDefault="00C31292" w:rsidP="00C31292">
            <w:pPr>
              <w:spacing w:after="0"/>
            </w:pPr>
            <w:r w:rsidRPr="00C31292">
              <w:t>11</w:t>
            </w:r>
          </w:p>
        </w:tc>
      </w:tr>
      <w:tr w:rsidR="00C31292" w:rsidRPr="00C31292" w14:paraId="11F4DF48"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416A9B" w14:textId="77777777" w:rsidR="00C31292" w:rsidRPr="00C31292" w:rsidRDefault="00C31292" w:rsidP="00C31292">
            <w:pPr>
              <w:spacing w:after="0"/>
            </w:pPr>
            <w:r w:rsidRPr="00C31292">
              <w:t>76</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A3976D" w14:textId="77777777" w:rsidR="00C31292" w:rsidRPr="00C31292" w:rsidRDefault="00C31292" w:rsidP="00C31292">
            <w:pPr>
              <w:spacing w:after="0"/>
            </w:pPr>
            <w:r w:rsidRPr="00C31292">
              <w:t>12</w:t>
            </w:r>
          </w:p>
        </w:tc>
      </w:tr>
      <w:tr w:rsidR="00C31292" w:rsidRPr="00C31292" w14:paraId="0EB97B13"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686D9" w14:textId="77777777" w:rsidR="00C31292" w:rsidRPr="00C31292" w:rsidRDefault="00C31292" w:rsidP="00C31292">
            <w:pPr>
              <w:spacing w:after="0"/>
            </w:pPr>
            <w:r w:rsidRPr="00C31292">
              <w:t>77</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102DCA" w14:textId="77777777" w:rsidR="00C31292" w:rsidRPr="00C31292" w:rsidRDefault="00C31292" w:rsidP="00C31292">
            <w:pPr>
              <w:spacing w:after="0"/>
            </w:pPr>
            <w:r w:rsidRPr="00C31292">
              <w:t>13</w:t>
            </w:r>
          </w:p>
        </w:tc>
      </w:tr>
      <w:tr w:rsidR="00C31292" w:rsidRPr="00C31292" w14:paraId="4608047E"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32F76" w14:textId="77777777" w:rsidR="00C31292" w:rsidRPr="00C31292" w:rsidRDefault="00C31292" w:rsidP="00C31292">
            <w:pPr>
              <w:spacing w:after="0"/>
            </w:pPr>
            <w:r w:rsidRPr="00C31292">
              <w:t>78-81</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0BE7A" w14:textId="77777777" w:rsidR="00C31292" w:rsidRPr="00C31292" w:rsidRDefault="00C31292" w:rsidP="00C31292">
            <w:pPr>
              <w:spacing w:after="0"/>
            </w:pPr>
            <w:r w:rsidRPr="00C31292">
              <w:t>…</w:t>
            </w:r>
          </w:p>
        </w:tc>
      </w:tr>
      <w:tr w:rsidR="00C31292" w:rsidRPr="00C31292" w14:paraId="7953B818" w14:textId="77777777" w:rsidTr="00C31292">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A13C21" w14:textId="77777777" w:rsidR="00C31292" w:rsidRPr="00C31292" w:rsidRDefault="00C31292" w:rsidP="00C31292">
            <w:pPr>
              <w:spacing w:after="0"/>
            </w:pPr>
            <w:r w:rsidRPr="00C31292">
              <w:t>82</w:t>
            </w:r>
          </w:p>
        </w:tc>
        <w:tc>
          <w:tcPr>
            <w:tcW w:w="0" w:type="auto"/>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C8194" w14:textId="77777777" w:rsidR="00C31292" w:rsidRPr="00C31292" w:rsidRDefault="00C31292" w:rsidP="00C31292">
            <w:pPr>
              <w:spacing w:after="0"/>
            </w:pPr>
            <w:r w:rsidRPr="00C31292">
              <w:t>18</w:t>
            </w:r>
          </w:p>
        </w:tc>
      </w:tr>
      <w:tr w:rsidR="00C31292" w:rsidRPr="00C31292" w14:paraId="4818B22F" w14:textId="77777777" w:rsidTr="00C31292">
        <w:tc>
          <w:tcPr>
            <w:tcW w:w="0" w:type="auto"/>
            <w:tcBorders>
              <w:top w:val="single" w:sz="8" w:space="0" w:color="A3A3A3"/>
              <w:left w:val="single" w:sz="8" w:space="0" w:color="A3A3A3"/>
              <w:bottom w:val="single" w:sz="8" w:space="0" w:color="A3A3A3"/>
              <w:right w:val="single" w:sz="8" w:space="0" w:color="A3A3A3"/>
            </w:tcBorders>
            <w:shd w:val="clear" w:color="auto" w:fill="FFC001"/>
            <w:tcMar>
              <w:top w:w="80" w:type="dxa"/>
              <w:left w:w="80" w:type="dxa"/>
              <w:bottom w:w="80" w:type="dxa"/>
              <w:right w:w="80" w:type="dxa"/>
            </w:tcMar>
            <w:hideMark/>
          </w:tcPr>
          <w:p w14:paraId="1BCA6CCD" w14:textId="77777777" w:rsidR="00C31292" w:rsidRPr="00C31292" w:rsidRDefault="00C31292" w:rsidP="00C31292">
            <w:pPr>
              <w:spacing w:after="0"/>
            </w:pPr>
            <w:r w:rsidRPr="00C31292">
              <w:t>E83</w:t>
            </w:r>
          </w:p>
        </w:tc>
        <w:tc>
          <w:tcPr>
            <w:tcW w:w="0" w:type="auto"/>
            <w:tcBorders>
              <w:top w:val="single" w:sz="8" w:space="0" w:color="A3A3A3"/>
              <w:left w:val="single" w:sz="8" w:space="0" w:color="A3A3A3"/>
              <w:bottom w:val="single" w:sz="8" w:space="0" w:color="A3A3A3"/>
              <w:right w:val="single" w:sz="8" w:space="0" w:color="A3A3A3"/>
            </w:tcBorders>
            <w:shd w:val="clear" w:color="auto" w:fill="FFC001"/>
            <w:tcMar>
              <w:top w:w="80" w:type="dxa"/>
              <w:left w:w="80" w:type="dxa"/>
              <w:bottom w:w="80" w:type="dxa"/>
              <w:right w:w="80" w:type="dxa"/>
            </w:tcMar>
            <w:hideMark/>
          </w:tcPr>
          <w:p w14:paraId="3FBCC685" w14:textId="77777777" w:rsidR="00C31292" w:rsidRPr="00C31292" w:rsidRDefault="00C31292" w:rsidP="00C31292">
            <w:pPr>
              <w:spacing w:after="0"/>
            </w:pPr>
            <w:r w:rsidRPr="00C31292">
              <w:t>19</w:t>
            </w:r>
          </w:p>
        </w:tc>
      </w:tr>
    </w:tbl>
    <w:p w14:paraId="0AF27267" w14:textId="05E1C39E" w:rsidR="00C31292" w:rsidRPr="00C31292" w:rsidRDefault="00C31292" w:rsidP="00C31292">
      <w:pPr>
        <w:rPr>
          <w:i/>
          <w:iCs/>
        </w:rPr>
      </w:pPr>
      <w:r>
        <w:rPr>
          <w:i/>
          <w:iCs/>
        </w:rPr>
        <w:t xml:space="preserve">The number in each cell indicates the order in which the nodes are expanded. </w:t>
      </w:r>
      <w:r w:rsidR="00292C59">
        <w:rPr>
          <w:i/>
          <w:iCs/>
        </w:rPr>
        <w:t>For nodes 0-55, it also indicates the cost to get to that point.</w:t>
      </w:r>
    </w:p>
    <w:p w14:paraId="47D90944" w14:textId="168A14A5" w:rsidR="00C31292" w:rsidRPr="00BA49E8" w:rsidRDefault="00C31292" w:rsidP="00C31292"/>
    <w:p w14:paraId="48615C78" w14:textId="77777777" w:rsidR="00C31292" w:rsidRDefault="00C31292">
      <w:pPr>
        <w:rPr>
          <w:rFonts w:ascii="Calibri" w:hAnsi="Calibri" w:cs="Calibri"/>
          <w:sz w:val="22"/>
          <w:szCs w:val="22"/>
        </w:rPr>
      </w:pPr>
      <w:r>
        <w:rPr>
          <w:rFonts w:ascii="Calibri" w:hAnsi="Calibri" w:cs="Calibri"/>
          <w:sz w:val="22"/>
          <w:szCs w:val="22"/>
        </w:rPr>
        <w:br w:type="page"/>
      </w:r>
    </w:p>
    <w:p w14:paraId="0FA32B6D" w14:textId="77777777" w:rsidR="00255696" w:rsidRDefault="00C31292" w:rsidP="00C31292">
      <w:pPr>
        <w:pStyle w:val="Heading1"/>
      </w:pPr>
      <w:r>
        <w:lastRenderedPageBreak/>
        <w:t>Question 3</w:t>
      </w:r>
    </w:p>
    <w:p w14:paraId="78969A52" w14:textId="4086BC6B" w:rsidR="00255696" w:rsidRDefault="0073114C" w:rsidP="00255696">
      <w:pPr>
        <w:rPr>
          <w:shd w:val="clear" w:color="auto" w:fill="FFFFFF"/>
        </w:rPr>
      </w:pPr>
      <w:r w:rsidRPr="00255696">
        <w:rPr>
          <w:rFonts w:ascii="Calibri" w:eastAsia="Times New Roman" w:hAnsi="Calibri" w:cs="Calibri"/>
          <w:color w:val="auto"/>
          <w:sz w:val="22"/>
          <w:szCs w:val="22"/>
        </w:rPr>
        <w:drawing>
          <wp:anchor distT="0" distB="0" distL="114300" distR="114300" simplePos="0" relativeHeight="251670528" behindDoc="0" locked="0" layoutInCell="1" allowOverlap="1" wp14:anchorId="116FC1FC" wp14:editId="622CD85C">
            <wp:simplePos x="0" y="0"/>
            <wp:positionH relativeFrom="column">
              <wp:posOffset>46355</wp:posOffset>
            </wp:positionH>
            <wp:positionV relativeFrom="paragraph">
              <wp:posOffset>1141730</wp:posOffset>
            </wp:positionV>
            <wp:extent cx="3409950" cy="257492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tretch>
                      <a:fillRect/>
                    </a:stretch>
                  </pic:blipFill>
                  <pic:spPr bwMode="auto">
                    <a:xfrm>
                      <a:off x="0" y="0"/>
                      <a:ext cx="3409950" cy="257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696" w:rsidRPr="00255696">
        <w:rPr>
          <w:rFonts w:ascii="Calibri" w:eastAsia="Times New Roman" w:hAnsi="Calibri" w:cs="Calibri"/>
          <w:color w:val="auto"/>
          <w:sz w:val="22"/>
          <w:szCs w:val="22"/>
        </w:rPr>
        <w:drawing>
          <wp:anchor distT="0" distB="0" distL="114300" distR="114300" simplePos="0" relativeHeight="251671552" behindDoc="1" locked="0" layoutInCell="1" allowOverlap="1" wp14:anchorId="7DB08C16" wp14:editId="1D755DF3">
            <wp:simplePos x="0" y="0"/>
            <wp:positionH relativeFrom="column">
              <wp:posOffset>3490595</wp:posOffset>
            </wp:positionH>
            <wp:positionV relativeFrom="paragraph">
              <wp:posOffset>1151890</wp:posOffset>
            </wp:positionV>
            <wp:extent cx="3323590" cy="2752090"/>
            <wp:effectExtent l="0" t="0" r="3810" b="3810"/>
            <wp:wrapTight wrapText="bothSides">
              <wp:wrapPolygon edited="0">
                <wp:start x="0" y="0"/>
                <wp:lineTo x="0" y="21530"/>
                <wp:lineTo x="21542" y="21530"/>
                <wp:lineTo x="2154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tretch>
                      <a:fillRect/>
                    </a:stretch>
                  </pic:blipFill>
                  <pic:spPr bwMode="auto">
                    <a:xfrm>
                      <a:off x="0" y="0"/>
                      <a:ext cx="332359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696">
        <w:rPr>
          <w:shd w:val="clear" w:color="auto" w:fill="FFFFFF"/>
        </w:rPr>
        <w:t>Assuming that the length of each side of the cell is 0.5m, what is the pose of the robot and the goal in the odom reference frame, marked at the center of the blue cell with the red and green vectors corresponding to x and y, respectively? Show also general formulas that for an arbitrary pose will transform coordinates in the grid reference frame to the odom reference frame, and viceversa. Note that the image reference frame is where the red and green lines are at the bottom left on the grid.</w:t>
      </w:r>
    </w:p>
    <w:p w14:paraId="758B8F3A" w14:textId="2DEB8CD6" w:rsidR="00255696" w:rsidRDefault="00255696" w:rsidP="00255696">
      <w:pPr>
        <w:rPr>
          <w:shd w:val="clear" w:color="auto" w:fill="FFFFFF"/>
        </w:rPr>
      </w:pPr>
    </w:p>
    <w:p w14:paraId="0771942D" w14:textId="2F3A8E77" w:rsidR="00255696" w:rsidRPr="00255696" w:rsidRDefault="00255696" w:rsidP="00255696">
      <w:pPr>
        <w:spacing w:after="0" w:line="240" w:lineRule="auto"/>
        <w:rPr>
          <w:rFonts w:ascii="Calibri" w:eastAsia="Times New Roman" w:hAnsi="Calibri" w:cs="Calibri"/>
          <w:noProof w:val="0"/>
          <w:color w:val="auto"/>
          <w:sz w:val="22"/>
          <w:szCs w:val="22"/>
        </w:rPr>
      </w:pPr>
      <w:r w:rsidRPr="00255696">
        <w:rPr>
          <w:rFonts w:ascii="Calibri" w:eastAsia="Times New Roman" w:hAnsi="Calibri" w:cs="Calibri"/>
          <w:noProof w:val="0"/>
          <w:color w:val="auto"/>
          <w:sz w:val="22"/>
          <w:szCs w:val="22"/>
        </w:rPr>
        <w:fldChar w:fldCharType="begin"/>
      </w:r>
      <w:r w:rsidRPr="00255696">
        <w:rPr>
          <w:rFonts w:ascii="Calibri" w:eastAsia="Times New Roman" w:hAnsi="Calibri" w:cs="Calibri"/>
          <w:noProof w:val="0"/>
          <w:color w:val="auto"/>
          <w:sz w:val="22"/>
          <w:szCs w:val="22"/>
        </w:rPr>
        <w:instrText xml:space="preserve"> INCLUDEPICTURE "/var/folders/x3/2vtb_lzx4j5g7x2zcmhg9tkc0000gn/T/com.microsoft.Word/WebArchiveCopyPasteTempFiles/cid8D344158-057C-8F4F-922E-30EAABB0BDC8.png" \* MERGEFORMATINET </w:instrText>
      </w:r>
      <w:r w:rsidRPr="00255696">
        <w:rPr>
          <w:rFonts w:ascii="Calibri" w:eastAsia="Times New Roman" w:hAnsi="Calibri" w:cs="Calibri"/>
          <w:noProof w:val="0"/>
          <w:color w:val="auto"/>
          <w:sz w:val="22"/>
          <w:szCs w:val="22"/>
        </w:rPr>
        <w:fldChar w:fldCharType="end"/>
      </w:r>
    </w:p>
    <w:p w14:paraId="458ECB35" w14:textId="046433DD" w:rsidR="00255696" w:rsidRPr="00255696" w:rsidRDefault="00255696" w:rsidP="00255696">
      <w:pPr>
        <w:spacing w:after="0" w:line="240" w:lineRule="auto"/>
        <w:rPr>
          <w:rFonts w:ascii="Calibri" w:eastAsia="Times New Roman" w:hAnsi="Calibri" w:cs="Calibri"/>
          <w:noProof w:val="0"/>
          <w:color w:val="auto"/>
          <w:sz w:val="22"/>
          <w:szCs w:val="22"/>
        </w:rPr>
      </w:pPr>
      <w:r w:rsidRPr="00255696">
        <w:rPr>
          <w:rFonts w:ascii="Calibri" w:eastAsia="Times New Roman" w:hAnsi="Calibri" w:cs="Calibri"/>
          <w:b/>
          <w:bCs/>
          <w:noProof w:val="0"/>
          <w:color w:val="auto"/>
          <w:sz w:val="22"/>
          <w:szCs w:val="22"/>
        </w:rPr>
        <w:t>R</w:t>
      </w:r>
      <w:r w:rsidRPr="00255696">
        <w:rPr>
          <w:b/>
          <w:bCs/>
        </w:rPr>
        <w:t xml:space="preserve">obot Pose @ Start </w:t>
      </w:r>
      <w:r w:rsidRPr="00255696">
        <w:rPr>
          <w:i/>
          <w:iCs/>
        </w:rPr>
        <w:t>odom_frame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4"/>
        <w:gridCol w:w="798"/>
      </w:tblGrid>
      <w:tr w:rsidR="00255696" w:rsidRPr="00255696" w14:paraId="0FA431B2"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169257" w14:textId="77777777" w:rsidR="00255696" w:rsidRPr="00255696" w:rsidRDefault="00255696" w:rsidP="00255696">
            <w:pPr>
              <w:spacing w:after="0" w:line="240" w:lineRule="auto"/>
            </w:pPr>
            <w:r w:rsidRPr="00255696">
              <w:t>x</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F8BE2B" w14:textId="77777777" w:rsidR="00255696" w:rsidRPr="00255696" w:rsidRDefault="00255696" w:rsidP="00255696">
            <w:pPr>
              <w:spacing w:after="0" w:line="240" w:lineRule="auto"/>
            </w:pPr>
            <w:r w:rsidRPr="00255696">
              <w:t>0</w:t>
            </w:r>
          </w:p>
        </w:tc>
      </w:tr>
      <w:tr w:rsidR="00255696" w:rsidRPr="00255696" w14:paraId="39E42CEF"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132460" w14:textId="77777777" w:rsidR="00255696" w:rsidRPr="00255696" w:rsidRDefault="00255696" w:rsidP="00255696">
            <w:pPr>
              <w:spacing w:after="0" w:line="240" w:lineRule="auto"/>
            </w:pPr>
            <w:r w:rsidRPr="00255696">
              <w:t>y</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673EE1" w14:textId="77777777" w:rsidR="00255696" w:rsidRPr="00255696" w:rsidRDefault="00255696" w:rsidP="00255696">
            <w:pPr>
              <w:spacing w:after="0" w:line="240" w:lineRule="auto"/>
            </w:pPr>
            <w:r w:rsidRPr="00255696">
              <w:t>0</w:t>
            </w:r>
          </w:p>
        </w:tc>
      </w:tr>
      <w:tr w:rsidR="00255696" w:rsidRPr="00255696" w14:paraId="34FE9B48" w14:textId="77777777" w:rsidTr="00255696">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C9595" w14:textId="77777777" w:rsidR="00255696" w:rsidRPr="00255696" w:rsidRDefault="00255696" w:rsidP="00255696">
            <w:pPr>
              <w:spacing w:after="0" w:line="240" w:lineRule="auto"/>
            </w:pPr>
            <w:r w:rsidRPr="00255696">
              <w:t>orientation (yaw)</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336EA" w14:textId="77777777" w:rsidR="00255696" w:rsidRPr="00255696" w:rsidRDefault="00255696" w:rsidP="00255696">
            <w:pPr>
              <w:spacing w:after="0" w:line="240" w:lineRule="auto"/>
            </w:pPr>
            <w:r w:rsidRPr="00255696">
              <w:t>0</w:t>
            </w:r>
          </w:p>
        </w:tc>
      </w:tr>
    </w:tbl>
    <w:p w14:paraId="2697EA4E" w14:textId="77777777" w:rsidR="00255696" w:rsidRPr="00255696" w:rsidRDefault="00255696" w:rsidP="00255696">
      <w:pPr>
        <w:spacing w:after="0" w:line="240" w:lineRule="auto"/>
      </w:pPr>
      <w:r w:rsidRPr="00255696">
        <w:t> </w:t>
      </w:r>
    </w:p>
    <w:p w14:paraId="3F4AD7FB" w14:textId="77777777" w:rsidR="00255696" w:rsidRDefault="00255696" w:rsidP="00255696">
      <w:pPr>
        <w:spacing w:after="0" w:line="240" w:lineRule="auto"/>
        <w:rPr>
          <w:b/>
          <w:bCs/>
        </w:rPr>
      </w:pPr>
    </w:p>
    <w:p w14:paraId="2D048150" w14:textId="13264C53" w:rsidR="00255696" w:rsidRPr="00255696" w:rsidRDefault="00255696" w:rsidP="00255696">
      <w:pPr>
        <w:spacing w:after="0" w:line="240" w:lineRule="auto"/>
      </w:pPr>
      <w:r w:rsidRPr="00255696">
        <w:rPr>
          <w:b/>
          <w:bCs/>
        </w:rPr>
        <w:t xml:space="preserve">Robot Pose @ Goal </w:t>
      </w:r>
      <w:r w:rsidRPr="00255696">
        <w:rPr>
          <w:i/>
          <w:iCs/>
        </w:rPr>
        <w:t>odom_frame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4"/>
        <w:gridCol w:w="798"/>
      </w:tblGrid>
      <w:tr w:rsidR="00255696" w:rsidRPr="00255696" w14:paraId="0BA4B315"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19EC6" w14:textId="77777777" w:rsidR="00255696" w:rsidRPr="00255696" w:rsidRDefault="00255696" w:rsidP="00255696">
            <w:pPr>
              <w:spacing w:after="0" w:line="240" w:lineRule="auto"/>
            </w:pPr>
            <w:r w:rsidRPr="00255696">
              <w:t>x</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94DB10" w14:textId="77777777" w:rsidR="00255696" w:rsidRPr="00255696" w:rsidRDefault="00255696" w:rsidP="00255696">
            <w:pPr>
              <w:spacing w:after="0" w:line="240" w:lineRule="auto"/>
            </w:pPr>
            <w:r w:rsidRPr="00255696">
              <w:t>0</w:t>
            </w:r>
          </w:p>
        </w:tc>
      </w:tr>
      <w:tr w:rsidR="00255696" w:rsidRPr="00255696" w14:paraId="3BC9723F" w14:textId="77777777" w:rsidTr="00255696">
        <w:tc>
          <w:tcPr>
            <w:tcW w:w="20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76DDEE" w14:textId="77777777" w:rsidR="00255696" w:rsidRPr="00255696" w:rsidRDefault="00255696" w:rsidP="00255696">
            <w:pPr>
              <w:spacing w:after="0" w:line="240" w:lineRule="auto"/>
            </w:pPr>
            <w:r w:rsidRPr="00255696">
              <w:t>y</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CE13C" w14:textId="77777777" w:rsidR="00255696" w:rsidRPr="00255696" w:rsidRDefault="00255696" w:rsidP="00255696">
            <w:pPr>
              <w:spacing w:after="0" w:line="240" w:lineRule="auto"/>
            </w:pPr>
            <w:r w:rsidRPr="00255696">
              <w:t>3.5m</w:t>
            </w:r>
          </w:p>
        </w:tc>
      </w:tr>
      <w:tr w:rsidR="00255696" w:rsidRPr="00255696" w14:paraId="39C1ADB7" w14:textId="77777777" w:rsidTr="00255696">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09E3F" w14:textId="77777777" w:rsidR="00255696" w:rsidRPr="00255696" w:rsidRDefault="00255696" w:rsidP="00255696">
            <w:pPr>
              <w:spacing w:after="0" w:line="240" w:lineRule="auto"/>
            </w:pPr>
            <w:r w:rsidRPr="00255696">
              <w:t>orientation (yaw)</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3BC09" w14:textId="77777777" w:rsidR="00255696" w:rsidRPr="00255696" w:rsidRDefault="00255696" w:rsidP="00255696">
            <w:pPr>
              <w:spacing w:after="0" w:line="240" w:lineRule="auto"/>
            </w:pPr>
            <w:r w:rsidRPr="00255696">
              <w:t>0</w:t>
            </w:r>
          </w:p>
        </w:tc>
      </w:tr>
    </w:tbl>
    <w:p w14:paraId="4A4767C2" w14:textId="66A010F8" w:rsidR="00BA49E8" w:rsidRDefault="00C31292" w:rsidP="00255696">
      <w:r>
        <w:fldChar w:fldCharType="begin"/>
      </w:r>
      <w:r>
        <w:instrText xml:space="preserve"> INCLUDEPICTURE "/var/folders/x3/2vtb_lzx4j5g7x2zcmhg9tkc0000gn/T/com.microsoft.Word/WebArchiveCopyPasteTempFiles/cid473E606E-1A33-6C43-B1E6-DD8B30DF0960.png" \* MERGEFORMATINET </w:instrText>
      </w:r>
      <w:r>
        <w:fldChar w:fldCharType="end"/>
      </w:r>
    </w:p>
    <w:sectPr w:rsidR="00BA49E8" w:rsidSect="00DC5FC1">
      <w:footerReference w:type="default" r:id="rId22"/>
      <w:pgSz w:w="12240" w:h="15840" w:code="1"/>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7C2AC" w14:textId="77777777" w:rsidR="000A7D32" w:rsidRDefault="000A7D32" w:rsidP="00FA539C">
      <w:r>
        <w:separator/>
      </w:r>
    </w:p>
    <w:p w14:paraId="63A4288F" w14:textId="77777777" w:rsidR="000A7D32" w:rsidRDefault="000A7D32" w:rsidP="00FA539C"/>
  </w:endnote>
  <w:endnote w:type="continuationSeparator" w:id="0">
    <w:p w14:paraId="544EF623" w14:textId="77777777" w:rsidR="000A7D32" w:rsidRDefault="000A7D32" w:rsidP="00FA539C">
      <w:r>
        <w:continuationSeparator/>
      </w:r>
    </w:p>
    <w:p w14:paraId="744587A2" w14:textId="77777777" w:rsidR="000A7D32" w:rsidRDefault="000A7D32" w:rsidP="00FA539C"/>
  </w:endnote>
  <w:endnote w:type="continuationNotice" w:id="1">
    <w:p w14:paraId="598DC796" w14:textId="77777777" w:rsidR="000A7D32" w:rsidRDefault="000A7D32" w:rsidP="00FA5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20326"/>
      <w:docPartObj>
        <w:docPartGallery w:val="Page Numbers (Bottom of Page)"/>
        <w:docPartUnique/>
      </w:docPartObj>
    </w:sdtPr>
    <w:sdtEndPr/>
    <w:sdtContent>
      <w:p w14:paraId="6D275F0F" w14:textId="77777777" w:rsidR="002E7B1A" w:rsidRDefault="00652F75" w:rsidP="00FA539C">
        <w:pPr>
          <w:pStyle w:val="Foo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9AC68" w14:textId="77777777" w:rsidR="000A7D32" w:rsidRDefault="000A7D32" w:rsidP="00FA539C">
      <w:r>
        <w:separator/>
      </w:r>
    </w:p>
    <w:p w14:paraId="5837D763" w14:textId="77777777" w:rsidR="000A7D32" w:rsidRDefault="000A7D32" w:rsidP="00FA539C"/>
  </w:footnote>
  <w:footnote w:type="continuationSeparator" w:id="0">
    <w:p w14:paraId="7B0E413B" w14:textId="77777777" w:rsidR="000A7D32" w:rsidRDefault="000A7D32" w:rsidP="00FA539C">
      <w:r>
        <w:continuationSeparator/>
      </w:r>
    </w:p>
    <w:p w14:paraId="6CE97708" w14:textId="77777777" w:rsidR="000A7D32" w:rsidRDefault="000A7D32" w:rsidP="00FA539C"/>
  </w:footnote>
  <w:footnote w:type="continuationNotice" w:id="1">
    <w:p w14:paraId="31AA944D" w14:textId="77777777" w:rsidR="000A7D32" w:rsidRDefault="000A7D32" w:rsidP="00FA53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554BF"/>
    <w:multiLevelType w:val="hybridMultilevel"/>
    <w:tmpl w:val="F1C25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B1302"/>
    <w:multiLevelType w:val="multilevel"/>
    <w:tmpl w:val="BC2A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1648B"/>
    <w:multiLevelType w:val="hybridMultilevel"/>
    <w:tmpl w:val="D20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B34E44"/>
    <w:multiLevelType w:val="hybridMultilevel"/>
    <w:tmpl w:val="97CCD5D2"/>
    <w:lvl w:ilvl="0" w:tplc="DBA039B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F3FDC"/>
    <w:multiLevelType w:val="hybridMultilevel"/>
    <w:tmpl w:val="612A0A32"/>
    <w:lvl w:ilvl="0" w:tplc="01A2F39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F74C5"/>
    <w:multiLevelType w:val="hybridMultilevel"/>
    <w:tmpl w:val="C8BA0880"/>
    <w:lvl w:ilvl="0" w:tplc="5008CEDE">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668BA"/>
    <w:multiLevelType w:val="hybridMultilevel"/>
    <w:tmpl w:val="6E52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9050B"/>
    <w:multiLevelType w:val="hybridMultilevel"/>
    <w:tmpl w:val="E2FC8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92697"/>
    <w:multiLevelType w:val="multilevel"/>
    <w:tmpl w:val="4E4C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9970CD"/>
    <w:multiLevelType w:val="hybridMultilevel"/>
    <w:tmpl w:val="6122DA50"/>
    <w:lvl w:ilvl="0" w:tplc="04090001">
      <w:start w:val="1"/>
      <w:numFmt w:val="bullet"/>
      <w:lvlText w:val=""/>
      <w:lvlJc w:val="left"/>
      <w:pPr>
        <w:ind w:left="720" w:hanging="360"/>
      </w:pPr>
      <w:rPr>
        <w:rFonts w:ascii="Symbol" w:hAnsi="Symbol"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1"/>
  </w:num>
  <w:num w:numId="5">
    <w:abstractNumId w:val="3"/>
  </w:num>
  <w:num w:numId="6">
    <w:abstractNumId w:val="4"/>
  </w:num>
  <w:num w:numId="7">
    <w:abstractNumId w:val="6"/>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proofState w:spelling="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D1"/>
    <w:rsid w:val="00021D81"/>
    <w:rsid w:val="00037BB0"/>
    <w:rsid w:val="00046D90"/>
    <w:rsid w:val="000516AB"/>
    <w:rsid w:val="000662F4"/>
    <w:rsid w:val="00072806"/>
    <w:rsid w:val="000A7D32"/>
    <w:rsid w:val="00117D84"/>
    <w:rsid w:val="00183A8C"/>
    <w:rsid w:val="001A149A"/>
    <w:rsid w:val="001A447C"/>
    <w:rsid w:val="001C7509"/>
    <w:rsid w:val="00204BDA"/>
    <w:rsid w:val="00220BDE"/>
    <w:rsid w:val="00255696"/>
    <w:rsid w:val="0028056A"/>
    <w:rsid w:val="00292C59"/>
    <w:rsid w:val="002A36C8"/>
    <w:rsid w:val="002E7B1A"/>
    <w:rsid w:val="002F761F"/>
    <w:rsid w:val="00303CD3"/>
    <w:rsid w:val="00316FE6"/>
    <w:rsid w:val="003B132D"/>
    <w:rsid w:val="004044D1"/>
    <w:rsid w:val="00426715"/>
    <w:rsid w:val="004330A8"/>
    <w:rsid w:val="004433F1"/>
    <w:rsid w:val="004B59B5"/>
    <w:rsid w:val="004C0A82"/>
    <w:rsid w:val="004E4128"/>
    <w:rsid w:val="00506FAB"/>
    <w:rsid w:val="00533C3E"/>
    <w:rsid w:val="005372F0"/>
    <w:rsid w:val="00554F98"/>
    <w:rsid w:val="0056132A"/>
    <w:rsid w:val="00576258"/>
    <w:rsid w:val="005A0BCF"/>
    <w:rsid w:val="005B1D47"/>
    <w:rsid w:val="005B47A8"/>
    <w:rsid w:val="005C428E"/>
    <w:rsid w:val="005D6BAB"/>
    <w:rsid w:val="005E0546"/>
    <w:rsid w:val="00634802"/>
    <w:rsid w:val="00643423"/>
    <w:rsid w:val="00652F75"/>
    <w:rsid w:val="006705D7"/>
    <w:rsid w:val="00682B39"/>
    <w:rsid w:val="006858A8"/>
    <w:rsid w:val="006A661A"/>
    <w:rsid w:val="006B32DA"/>
    <w:rsid w:val="006B7E29"/>
    <w:rsid w:val="00722898"/>
    <w:rsid w:val="0073114C"/>
    <w:rsid w:val="00742163"/>
    <w:rsid w:val="0076211E"/>
    <w:rsid w:val="007835A2"/>
    <w:rsid w:val="007A1FD1"/>
    <w:rsid w:val="007B6FAB"/>
    <w:rsid w:val="00816E32"/>
    <w:rsid w:val="00826501"/>
    <w:rsid w:val="00830A6B"/>
    <w:rsid w:val="008428F1"/>
    <w:rsid w:val="008840B5"/>
    <w:rsid w:val="008931CF"/>
    <w:rsid w:val="00933AB6"/>
    <w:rsid w:val="009857C8"/>
    <w:rsid w:val="0099575B"/>
    <w:rsid w:val="00996269"/>
    <w:rsid w:val="009A7ED6"/>
    <w:rsid w:val="009D26A6"/>
    <w:rsid w:val="00A01B86"/>
    <w:rsid w:val="00AB5A20"/>
    <w:rsid w:val="00AC0ECC"/>
    <w:rsid w:val="00AE219F"/>
    <w:rsid w:val="00B02CA6"/>
    <w:rsid w:val="00B85FDB"/>
    <w:rsid w:val="00B92624"/>
    <w:rsid w:val="00BA49E8"/>
    <w:rsid w:val="00BD6B09"/>
    <w:rsid w:val="00C31292"/>
    <w:rsid w:val="00C34756"/>
    <w:rsid w:val="00C75598"/>
    <w:rsid w:val="00C953F4"/>
    <w:rsid w:val="00CA5734"/>
    <w:rsid w:val="00D000B8"/>
    <w:rsid w:val="00D614BD"/>
    <w:rsid w:val="00D7136D"/>
    <w:rsid w:val="00DA5AB0"/>
    <w:rsid w:val="00DB4712"/>
    <w:rsid w:val="00DC5FC1"/>
    <w:rsid w:val="00DD644F"/>
    <w:rsid w:val="00E453AD"/>
    <w:rsid w:val="00E624A7"/>
    <w:rsid w:val="00EB1B3F"/>
    <w:rsid w:val="00F011CA"/>
    <w:rsid w:val="00F06224"/>
    <w:rsid w:val="00F07FF5"/>
    <w:rsid w:val="00F12C22"/>
    <w:rsid w:val="00F214C2"/>
    <w:rsid w:val="00F53E73"/>
    <w:rsid w:val="00FA2926"/>
    <w:rsid w:val="00FA539C"/>
    <w:rsid w:val="00FC7221"/>
    <w:rsid w:val="00FF38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9010AEE"/>
  <w15:chartTrackingRefBased/>
  <w15:docId w15:val="{8D98098E-4B31-4D38-9D9B-10F4ACE7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39C"/>
    <w:rPr>
      <w:noProof/>
      <w:sz w:val="20"/>
      <w:szCs w:val="20"/>
      <w:lang w:eastAsia="en-US"/>
    </w:rPr>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TOC1">
    <w:name w:val="toc 1"/>
    <w:basedOn w:val="Normal"/>
    <w:next w:val="Normal"/>
    <w:autoRedefine/>
    <w:uiPriority w:val="39"/>
    <w:unhideWhenUsed/>
    <w:rsid w:val="009D26A6"/>
    <w:pPr>
      <w:spacing w:after="100"/>
    </w:pPr>
  </w:style>
  <w:style w:type="character" w:styleId="Hyperlink">
    <w:name w:val="Hyperlink"/>
    <w:basedOn w:val="DefaultParagraphFont"/>
    <w:uiPriority w:val="99"/>
    <w:unhideWhenUsed/>
    <w:rsid w:val="009D26A6"/>
    <w:rPr>
      <w:color w:val="33B7D3" w:themeColor="hyperlink"/>
      <w:u w:val="single"/>
    </w:rPr>
  </w:style>
  <w:style w:type="paragraph" w:styleId="NormalWeb">
    <w:name w:val="Normal (Web)"/>
    <w:basedOn w:val="Normal"/>
    <w:uiPriority w:val="99"/>
    <w:semiHidden/>
    <w:unhideWhenUsed/>
    <w:rsid w:val="00316FE6"/>
    <w:pPr>
      <w:spacing w:before="100" w:beforeAutospacing="1" w:after="100" w:afterAutospacing="1" w:line="240" w:lineRule="auto"/>
    </w:pPr>
    <w:rPr>
      <w:rFonts w:ascii="Times New Roman" w:eastAsia="Times New Roman" w:hAnsi="Times New Roman" w:cs="Times New Roman"/>
      <w:noProof w:val="0"/>
      <w:color w:val="auto"/>
      <w:sz w:val="24"/>
      <w:szCs w:val="24"/>
    </w:rPr>
  </w:style>
  <w:style w:type="character" w:styleId="UnresolvedMention">
    <w:name w:val="Unresolved Mention"/>
    <w:basedOn w:val="DefaultParagraphFont"/>
    <w:uiPriority w:val="99"/>
    <w:semiHidden/>
    <w:unhideWhenUsed/>
    <w:rsid w:val="00BA49E8"/>
    <w:rPr>
      <w:color w:val="605E5C"/>
      <w:shd w:val="clear" w:color="auto" w:fill="E1DFDD"/>
    </w:rPr>
  </w:style>
  <w:style w:type="paragraph" w:styleId="FootnoteText">
    <w:name w:val="footnote text"/>
    <w:basedOn w:val="Normal"/>
    <w:link w:val="FootnoteTextChar"/>
    <w:uiPriority w:val="99"/>
    <w:semiHidden/>
    <w:unhideWhenUsed/>
    <w:rsid w:val="00BA49E8"/>
    <w:pPr>
      <w:spacing w:after="0" w:line="240" w:lineRule="auto"/>
    </w:pPr>
  </w:style>
  <w:style w:type="character" w:customStyle="1" w:styleId="FootnoteTextChar">
    <w:name w:val="Footnote Text Char"/>
    <w:basedOn w:val="DefaultParagraphFont"/>
    <w:link w:val="FootnoteText"/>
    <w:uiPriority w:val="99"/>
    <w:semiHidden/>
    <w:rsid w:val="00BA49E8"/>
    <w:rPr>
      <w:noProof/>
      <w:sz w:val="20"/>
      <w:szCs w:val="20"/>
      <w:lang w:eastAsia="en-US"/>
    </w:rPr>
  </w:style>
  <w:style w:type="character" w:styleId="FootnoteReference">
    <w:name w:val="footnote reference"/>
    <w:basedOn w:val="DefaultParagraphFont"/>
    <w:uiPriority w:val="99"/>
    <w:semiHidden/>
    <w:unhideWhenUsed/>
    <w:rsid w:val="00BA4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237607">
      <w:bodyDiv w:val="1"/>
      <w:marLeft w:val="0"/>
      <w:marRight w:val="0"/>
      <w:marTop w:val="0"/>
      <w:marBottom w:val="0"/>
      <w:divBdr>
        <w:top w:val="none" w:sz="0" w:space="0" w:color="auto"/>
        <w:left w:val="none" w:sz="0" w:space="0" w:color="auto"/>
        <w:bottom w:val="none" w:sz="0" w:space="0" w:color="auto"/>
        <w:right w:val="none" w:sz="0" w:space="0" w:color="auto"/>
      </w:divBdr>
      <w:divsChild>
        <w:div w:id="1854687778">
          <w:marLeft w:val="0"/>
          <w:marRight w:val="0"/>
          <w:marTop w:val="0"/>
          <w:marBottom w:val="0"/>
          <w:divBdr>
            <w:top w:val="none" w:sz="0" w:space="0" w:color="auto"/>
            <w:left w:val="none" w:sz="0" w:space="0" w:color="auto"/>
            <w:bottom w:val="none" w:sz="0" w:space="0" w:color="auto"/>
            <w:right w:val="none" w:sz="0" w:space="0" w:color="auto"/>
          </w:divBdr>
        </w:div>
      </w:divsChild>
    </w:div>
    <w:div w:id="327945723">
      <w:bodyDiv w:val="1"/>
      <w:marLeft w:val="0"/>
      <w:marRight w:val="0"/>
      <w:marTop w:val="0"/>
      <w:marBottom w:val="0"/>
      <w:divBdr>
        <w:top w:val="none" w:sz="0" w:space="0" w:color="auto"/>
        <w:left w:val="none" w:sz="0" w:space="0" w:color="auto"/>
        <w:bottom w:val="none" w:sz="0" w:space="0" w:color="auto"/>
        <w:right w:val="none" w:sz="0" w:space="0" w:color="auto"/>
      </w:divBdr>
      <w:divsChild>
        <w:div w:id="1137911724">
          <w:marLeft w:val="0"/>
          <w:marRight w:val="0"/>
          <w:marTop w:val="0"/>
          <w:marBottom w:val="0"/>
          <w:divBdr>
            <w:top w:val="none" w:sz="0" w:space="0" w:color="auto"/>
            <w:left w:val="none" w:sz="0" w:space="0" w:color="auto"/>
            <w:bottom w:val="none" w:sz="0" w:space="0" w:color="auto"/>
            <w:right w:val="none" w:sz="0" w:space="0" w:color="auto"/>
          </w:divBdr>
          <w:divsChild>
            <w:div w:id="116410718">
              <w:marLeft w:val="0"/>
              <w:marRight w:val="0"/>
              <w:marTop w:val="0"/>
              <w:marBottom w:val="0"/>
              <w:divBdr>
                <w:top w:val="none" w:sz="0" w:space="0" w:color="auto"/>
                <w:left w:val="none" w:sz="0" w:space="0" w:color="auto"/>
                <w:bottom w:val="none" w:sz="0" w:space="0" w:color="auto"/>
                <w:right w:val="none" w:sz="0" w:space="0" w:color="auto"/>
              </w:divBdr>
              <w:divsChild>
                <w:div w:id="12633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71254">
      <w:bodyDiv w:val="1"/>
      <w:marLeft w:val="0"/>
      <w:marRight w:val="0"/>
      <w:marTop w:val="0"/>
      <w:marBottom w:val="0"/>
      <w:divBdr>
        <w:top w:val="none" w:sz="0" w:space="0" w:color="auto"/>
        <w:left w:val="none" w:sz="0" w:space="0" w:color="auto"/>
        <w:bottom w:val="none" w:sz="0" w:space="0" w:color="auto"/>
        <w:right w:val="none" w:sz="0" w:space="0" w:color="auto"/>
      </w:divBdr>
      <w:divsChild>
        <w:div w:id="272831290">
          <w:marLeft w:val="0"/>
          <w:marRight w:val="0"/>
          <w:marTop w:val="0"/>
          <w:marBottom w:val="0"/>
          <w:divBdr>
            <w:top w:val="none" w:sz="0" w:space="0" w:color="auto"/>
            <w:left w:val="none" w:sz="0" w:space="0" w:color="auto"/>
            <w:bottom w:val="none" w:sz="0" w:space="0" w:color="auto"/>
            <w:right w:val="none" w:sz="0" w:space="0" w:color="auto"/>
          </w:divBdr>
        </w:div>
      </w:divsChild>
    </w:div>
    <w:div w:id="642582044">
      <w:bodyDiv w:val="1"/>
      <w:marLeft w:val="0"/>
      <w:marRight w:val="0"/>
      <w:marTop w:val="0"/>
      <w:marBottom w:val="0"/>
      <w:divBdr>
        <w:top w:val="none" w:sz="0" w:space="0" w:color="auto"/>
        <w:left w:val="none" w:sz="0" w:space="0" w:color="auto"/>
        <w:bottom w:val="none" w:sz="0" w:space="0" w:color="auto"/>
        <w:right w:val="none" w:sz="0" w:space="0" w:color="auto"/>
      </w:divBdr>
      <w:divsChild>
        <w:div w:id="349839683">
          <w:marLeft w:val="0"/>
          <w:marRight w:val="0"/>
          <w:marTop w:val="0"/>
          <w:marBottom w:val="0"/>
          <w:divBdr>
            <w:top w:val="none" w:sz="0" w:space="0" w:color="auto"/>
            <w:left w:val="none" w:sz="0" w:space="0" w:color="auto"/>
            <w:bottom w:val="none" w:sz="0" w:space="0" w:color="auto"/>
            <w:right w:val="none" w:sz="0" w:space="0" w:color="auto"/>
          </w:divBdr>
        </w:div>
      </w:divsChild>
    </w:div>
    <w:div w:id="714156799">
      <w:bodyDiv w:val="1"/>
      <w:marLeft w:val="0"/>
      <w:marRight w:val="0"/>
      <w:marTop w:val="0"/>
      <w:marBottom w:val="0"/>
      <w:divBdr>
        <w:top w:val="none" w:sz="0" w:space="0" w:color="auto"/>
        <w:left w:val="none" w:sz="0" w:space="0" w:color="auto"/>
        <w:bottom w:val="none" w:sz="0" w:space="0" w:color="auto"/>
        <w:right w:val="none" w:sz="0" w:space="0" w:color="auto"/>
      </w:divBdr>
      <w:divsChild>
        <w:div w:id="1401947778">
          <w:marLeft w:val="0"/>
          <w:marRight w:val="0"/>
          <w:marTop w:val="0"/>
          <w:marBottom w:val="0"/>
          <w:divBdr>
            <w:top w:val="none" w:sz="0" w:space="0" w:color="auto"/>
            <w:left w:val="none" w:sz="0" w:space="0" w:color="auto"/>
            <w:bottom w:val="none" w:sz="0" w:space="0" w:color="auto"/>
            <w:right w:val="none" w:sz="0" w:space="0" w:color="auto"/>
          </w:divBdr>
          <w:divsChild>
            <w:div w:id="1820149240">
              <w:marLeft w:val="0"/>
              <w:marRight w:val="0"/>
              <w:marTop w:val="0"/>
              <w:marBottom w:val="0"/>
              <w:divBdr>
                <w:top w:val="none" w:sz="0" w:space="0" w:color="auto"/>
                <w:left w:val="none" w:sz="0" w:space="0" w:color="auto"/>
                <w:bottom w:val="none" w:sz="0" w:space="0" w:color="auto"/>
                <w:right w:val="none" w:sz="0" w:space="0" w:color="auto"/>
              </w:divBdr>
              <w:divsChild>
                <w:div w:id="1399356822">
                  <w:marLeft w:val="3014"/>
                  <w:marRight w:val="0"/>
                  <w:marTop w:val="0"/>
                  <w:marBottom w:val="0"/>
                  <w:divBdr>
                    <w:top w:val="none" w:sz="0" w:space="0" w:color="auto"/>
                    <w:left w:val="none" w:sz="0" w:space="0" w:color="auto"/>
                    <w:bottom w:val="none" w:sz="0" w:space="0" w:color="auto"/>
                    <w:right w:val="none" w:sz="0" w:space="0" w:color="auto"/>
                  </w:divBdr>
                </w:div>
                <w:div w:id="449276668">
                  <w:marLeft w:val="0"/>
                  <w:marRight w:val="0"/>
                  <w:marTop w:val="120"/>
                  <w:marBottom w:val="0"/>
                  <w:divBdr>
                    <w:top w:val="none" w:sz="0" w:space="0" w:color="auto"/>
                    <w:left w:val="none" w:sz="0" w:space="0" w:color="auto"/>
                    <w:bottom w:val="none" w:sz="0" w:space="0" w:color="auto"/>
                    <w:right w:val="none" w:sz="0" w:space="0" w:color="auto"/>
                  </w:divBdr>
                  <w:divsChild>
                    <w:div w:id="11959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55045">
      <w:bodyDiv w:val="1"/>
      <w:marLeft w:val="0"/>
      <w:marRight w:val="0"/>
      <w:marTop w:val="0"/>
      <w:marBottom w:val="0"/>
      <w:divBdr>
        <w:top w:val="none" w:sz="0" w:space="0" w:color="auto"/>
        <w:left w:val="none" w:sz="0" w:space="0" w:color="auto"/>
        <w:bottom w:val="none" w:sz="0" w:space="0" w:color="auto"/>
        <w:right w:val="none" w:sz="0" w:space="0" w:color="auto"/>
      </w:divBdr>
    </w:div>
    <w:div w:id="882908676">
      <w:bodyDiv w:val="1"/>
      <w:marLeft w:val="0"/>
      <w:marRight w:val="0"/>
      <w:marTop w:val="0"/>
      <w:marBottom w:val="0"/>
      <w:divBdr>
        <w:top w:val="none" w:sz="0" w:space="0" w:color="auto"/>
        <w:left w:val="none" w:sz="0" w:space="0" w:color="auto"/>
        <w:bottom w:val="none" w:sz="0" w:space="0" w:color="auto"/>
        <w:right w:val="none" w:sz="0" w:space="0" w:color="auto"/>
      </w:divBdr>
    </w:div>
    <w:div w:id="925578815">
      <w:bodyDiv w:val="1"/>
      <w:marLeft w:val="0"/>
      <w:marRight w:val="0"/>
      <w:marTop w:val="0"/>
      <w:marBottom w:val="0"/>
      <w:divBdr>
        <w:top w:val="none" w:sz="0" w:space="0" w:color="auto"/>
        <w:left w:val="none" w:sz="0" w:space="0" w:color="auto"/>
        <w:bottom w:val="none" w:sz="0" w:space="0" w:color="auto"/>
        <w:right w:val="none" w:sz="0" w:space="0" w:color="auto"/>
      </w:divBdr>
      <w:divsChild>
        <w:div w:id="1350330066">
          <w:marLeft w:val="0"/>
          <w:marRight w:val="0"/>
          <w:marTop w:val="0"/>
          <w:marBottom w:val="0"/>
          <w:divBdr>
            <w:top w:val="none" w:sz="0" w:space="0" w:color="auto"/>
            <w:left w:val="none" w:sz="0" w:space="0" w:color="auto"/>
            <w:bottom w:val="none" w:sz="0" w:space="0" w:color="auto"/>
            <w:right w:val="none" w:sz="0" w:space="0" w:color="auto"/>
          </w:divBdr>
        </w:div>
      </w:divsChild>
    </w:div>
    <w:div w:id="943222500">
      <w:bodyDiv w:val="1"/>
      <w:marLeft w:val="0"/>
      <w:marRight w:val="0"/>
      <w:marTop w:val="0"/>
      <w:marBottom w:val="0"/>
      <w:divBdr>
        <w:top w:val="none" w:sz="0" w:space="0" w:color="auto"/>
        <w:left w:val="none" w:sz="0" w:space="0" w:color="auto"/>
        <w:bottom w:val="none" w:sz="0" w:space="0" w:color="auto"/>
        <w:right w:val="none" w:sz="0" w:space="0" w:color="auto"/>
      </w:divBdr>
    </w:div>
    <w:div w:id="1119953492">
      <w:bodyDiv w:val="1"/>
      <w:marLeft w:val="0"/>
      <w:marRight w:val="0"/>
      <w:marTop w:val="0"/>
      <w:marBottom w:val="0"/>
      <w:divBdr>
        <w:top w:val="none" w:sz="0" w:space="0" w:color="auto"/>
        <w:left w:val="none" w:sz="0" w:space="0" w:color="auto"/>
        <w:bottom w:val="none" w:sz="0" w:space="0" w:color="auto"/>
        <w:right w:val="none" w:sz="0" w:space="0" w:color="auto"/>
      </w:divBdr>
      <w:divsChild>
        <w:div w:id="1527327767">
          <w:marLeft w:val="0"/>
          <w:marRight w:val="0"/>
          <w:marTop w:val="0"/>
          <w:marBottom w:val="0"/>
          <w:divBdr>
            <w:top w:val="none" w:sz="0" w:space="0" w:color="auto"/>
            <w:left w:val="none" w:sz="0" w:space="0" w:color="auto"/>
            <w:bottom w:val="none" w:sz="0" w:space="0" w:color="auto"/>
            <w:right w:val="none" w:sz="0" w:space="0" w:color="auto"/>
          </w:divBdr>
        </w:div>
        <w:div w:id="238179119">
          <w:marLeft w:val="0"/>
          <w:marRight w:val="0"/>
          <w:marTop w:val="0"/>
          <w:marBottom w:val="0"/>
          <w:divBdr>
            <w:top w:val="none" w:sz="0" w:space="0" w:color="auto"/>
            <w:left w:val="none" w:sz="0" w:space="0" w:color="auto"/>
            <w:bottom w:val="none" w:sz="0" w:space="0" w:color="auto"/>
            <w:right w:val="none" w:sz="0" w:space="0" w:color="auto"/>
          </w:divBdr>
        </w:div>
      </w:divsChild>
    </w:div>
    <w:div w:id="1126508974">
      <w:bodyDiv w:val="1"/>
      <w:marLeft w:val="0"/>
      <w:marRight w:val="0"/>
      <w:marTop w:val="0"/>
      <w:marBottom w:val="0"/>
      <w:divBdr>
        <w:top w:val="none" w:sz="0" w:space="0" w:color="auto"/>
        <w:left w:val="none" w:sz="0" w:space="0" w:color="auto"/>
        <w:bottom w:val="none" w:sz="0" w:space="0" w:color="auto"/>
        <w:right w:val="none" w:sz="0" w:space="0" w:color="auto"/>
      </w:divBdr>
      <w:divsChild>
        <w:div w:id="1423798095">
          <w:marLeft w:val="0"/>
          <w:marRight w:val="0"/>
          <w:marTop w:val="0"/>
          <w:marBottom w:val="0"/>
          <w:divBdr>
            <w:top w:val="none" w:sz="0" w:space="0" w:color="auto"/>
            <w:left w:val="none" w:sz="0" w:space="0" w:color="auto"/>
            <w:bottom w:val="none" w:sz="0" w:space="0" w:color="auto"/>
            <w:right w:val="none" w:sz="0" w:space="0" w:color="auto"/>
          </w:divBdr>
          <w:divsChild>
            <w:div w:id="1991326890">
              <w:marLeft w:val="0"/>
              <w:marRight w:val="0"/>
              <w:marTop w:val="0"/>
              <w:marBottom w:val="0"/>
              <w:divBdr>
                <w:top w:val="none" w:sz="0" w:space="0" w:color="auto"/>
                <w:left w:val="none" w:sz="0" w:space="0" w:color="auto"/>
                <w:bottom w:val="none" w:sz="0" w:space="0" w:color="auto"/>
                <w:right w:val="none" w:sz="0" w:space="0" w:color="auto"/>
              </w:divBdr>
              <w:divsChild>
                <w:div w:id="1522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3126">
      <w:bodyDiv w:val="1"/>
      <w:marLeft w:val="0"/>
      <w:marRight w:val="0"/>
      <w:marTop w:val="0"/>
      <w:marBottom w:val="0"/>
      <w:divBdr>
        <w:top w:val="none" w:sz="0" w:space="0" w:color="auto"/>
        <w:left w:val="none" w:sz="0" w:space="0" w:color="auto"/>
        <w:bottom w:val="none" w:sz="0" w:space="0" w:color="auto"/>
        <w:right w:val="none" w:sz="0" w:space="0" w:color="auto"/>
      </w:divBdr>
      <w:divsChild>
        <w:div w:id="2128624723">
          <w:marLeft w:val="0"/>
          <w:marRight w:val="0"/>
          <w:marTop w:val="0"/>
          <w:marBottom w:val="0"/>
          <w:divBdr>
            <w:top w:val="none" w:sz="0" w:space="0" w:color="auto"/>
            <w:left w:val="none" w:sz="0" w:space="0" w:color="auto"/>
            <w:bottom w:val="none" w:sz="0" w:space="0" w:color="auto"/>
            <w:right w:val="none" w:sz="0" w:space="0" w:color="auto"/>
          </w:divBdr>
          <w:divsChild>
            <w:div w:id="975836889">
              <w:marLeft w:val="0"/>
              <w:marRight w:val="0"/>
              <w:marTop w:val="0"/>
              <w:marBottom w:val="0"/>
              <w:divBdr>
                <w:top w:val="none" w:sz="0" w:space="0" w:color="auto"/>
                <w:left w:val="none" w:sz="0" w:space="0" w:color="auto"/>
                <w:bottom w:val="none" w:sz="0" w:space="0" w:color="auto"/>
                <w:right w:val="none" w:sz="0" w:space="0" w:color="auto"/>
              </w:divBdr>
              <w:divsChild>
                <w:div w:id="926038213">
                  <w:marLeft w:val="0"/>
                  <w:marRight w:val="0"/>
                  <w:marTop w:val="0"/>
                  <w:marBottom w:val="0"/>
                  <w:divBdr>
                    <w:top w:val="none" w:sz="0" w:space="0" w:color="auto"/>
                    <w:left w:val="none" w:sz="0" w:space="0" w:color="auto"/>
                    <w:bottom w:val="none" w:sz="0" w:space="0" w:color="auto"/>
                    <w:right w:val="none" w:sz="0" w:space="0" w:color="auto"/>
                  </w:divBdr>
                </w:div>
                <w:div w:id="1786658178">
                  <w:marLeft w:val="35"/>
                  <w:marRight w:val="0"/>
                  <w:marTop w:val="333"/>
                  <w:marBottom w:val="0"/>
                  <w:divBdr>
                    <w:top w:val="none" w:sz="0" w:space="0" w:color="auto"/>
                    <w:left w:val="none" w:sz="0" w:space="0" w:color="auto"/>
                    <w:bottom w:val="none" w:sz="0" w:space="0" w:color="auto"/>
                    <w:right w:val="none" w:sz="0" w:space="0" w:color="auto"/>
                  </w:divBdr>
                </w:div>
              </w:divsChild>
            </w:div>
          </w:divsChild>
        </w:div>
      </w:divsChild>
    </w:div>
    <w:div w:id="1312753906">
      <w:bodyDiv w:val="1"/>
      <w:marLeft w:val="0"/>
      <w:marRight w:val="0"/>
      <w:marTop w:val="0"/>
      <w:marBottom w:val="0"/>
      <w:divBdr>
        <w:top w:val="none" w:sz="0" w:space="0" w:color="auto"/>
        <w:left w:val="none" w:sz="0" w:space="0" w:color="auto"/>
        <w:bottom w:val="none" w:sz="0" w:space="0" w:color="auto"/>
        <w:right w:val="none" w:sz="0" w:space="0" w:color="auto"/>
      </w:divBdr>
      <w:divsChild>
        <w:div w:id="1816219042">
          <w:marLeft w:val="0"/>
          <w:marRight w:val="0"/>
          <w:marTop w:val="0"/>
          <w:marBottom w:val="0"/>
          <w:divBdr>
            <w:top w:val="none" w:sz="0" w:space="0" w:color="auto"/>
            <w:left w:val="none" w:sz="0" w:space="0" w:color="auto"/>
            <w:bottom w:val="none" w:sz="0" w:space="0" w:color="auto"/>
            <w:right w:val="none" w:sz="0" w:space="0" w:color="auto"/>
          </w:divBdr>
          <w:divsChild>
            <w:div w:id="1163742289">
              <w:marLeft w:val="0"/>
              <w:marRight w:val="0"/>
              <w:marTop w:val="0"/>
              <w:marBottom w:val="0"/>
              <w:divBdr>
                <w:top w:val="none" w:sz="0" w:space="0" w:color="auto"/>
                <w:left w:val="none" w:sz="0" w:space="0" w:color="auto"/>
                <w:bottom w:val="none" w:sz="0" w:space="0" w:color="auto"/>
                <w:right w:val="none" w:sz="0" w:space="0" w:color="auto"/>
              </w:divBdr>
              <w:divsChild>
                <w:div w:id="1125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11252">
      <w:bodyDiv w:val="1"/>
      <w:marLeft w:val="0"/>
      <w:marRight w:val="0"/>
      <w:marTop w:val="0"/>
      <w:marBottom w:val="0"/>
      <w:divBdr>
        <w:top w:val="none" w:sz="0" w:space="0" w:color="auto"/>
        <w:left w:val="none" w:sz="0" w:space="0" w:color="auto"/>
        <w:bottom w:val="none" w:sz="0" w:space="0" w:color="auto"/>
        <w:right w:val="none" w:sz="0" w:space="0" w:color="auto"/>
      </w:divBdr>
      <w:divsChild>
        <w:div w:id="445926676">
          <w:marLeft w:val="0"/>
          <w:marRight w:val="0"/>
          <w:marTop w:val="0"/>
          <w:marBottom w:val="0"/>
          <w:divBdr>
            <w:top w:val="none" w:sz="0" w:space="0" w:color="auto"/>
            <w:left w:val="none" w:sz="0" w:space="0" w:color="auto"/>
            <w:bottom w:val="none" w:sz="0" w:space="0" w:color="auto"/>
            <w:right w:val="none" w:sz="0" w:space="0" w:color="auto"/>
          </w:divBdr>
        </w:div>
        <w:div w:id="628442155">
          <w:marLeft w:val="0"/>
          <w:marRight w:val="0"/>
          <w:marTop w:val="0"/>
          <w:marBottom w:val="0"/>
          <w:divBdr>
            <w:top w:val="none" w:sz="0" w:space="0" w:color="auto"/>
            <w:left w:val="none" w:sz="0" w:space="0" w:color="auto"/>
            <w:bottom w:val="none" w:sz="0" w:space="0" w:color="auto"/>
            <w:right w:val="none" w:sz="0" w:space="0" w:color="auto"/>
          </w:divBdr>
        </w:div>
      </w:divsChild>
    </w:div>
    <w:div w:id="1438870828">
      <w:bodyDiv w:val="1"/>
      <w:marLeft w:val="0"/>
      <w:marRight w:val="0"/>
      <w:marTop w:val="0"/>
      <w:marBottom w:val="0"/>
      <w:divBdr>
        <w:top w:val="none" w:sz="0" w:space="0" w:color="auto"/>
        <w:left w:val="none" w:sz="0" w:space="0" w:color="auto"/>
        <w:bottom w:val="none" w:sz="0" w:space="0" w:color="auto"/>
        <w:right w:val="none" w:sz="0" w:space="0" w:color="auto"/>
      </w:divBdr>
    </w:div>
    <w:div w:id="1448700398">
      <w:bodyDiv w:val="1"/>
      <w:marLeft w:val="0"/>
      <w:marRight w:val="0"/>
      <w:marTop w:val="0"/>
      <w:marBottom w:val="0"/>
      <w:divBdr>
        <w:top w:val="none" w:sz="0" w:space="0" w:color="auto"/>
        <w:left w:val="none" w:sz="0" w:space="0" w:color="auto"/>
        <w:bottom w:val="none" w:sz="0" w:space="0" w:color="auto"/>
        <w:right w:val="none" w:sz="0" w:space="0" w:color="auto"/>
      </w:divBdr>
      <w:divsChild>
        <w:div w:id="2050834555">
          <w:marLeft w:val="0"/>
          <w:marRight w:val="0"/>
          <w:marTop w:val="0"/>
          <w:marBottom w:val="0"/>
          <w:divBdr>
            <w:top w:val="none" w:sz="0" w:space="0" w:color="auto"/>
            <w:left w:val="none" w:sz="0" w:space="0" w:color="auto"/>
            <w:bottom w:val="none" w:sz="0" w:space="0" w:color="auto"/>
            <w:right w:val="none" w:sz="0" w:space="0" w:color="auto"/>
          </w:divBdr>
        </w:div>
      </w:divsChild>
    </w:div>
    <w:div w:id="1472822211">
      <w:bodyDiv w:val="1"/>
      <w:marLeft w:val="0"/>
      <w:marRight w:val="0"/>
      <w:marTop w:val="0"/>
      <w:marBottom w:val="0"/>
      <w:divBdr>
        <w:top w:val="none" w:sz="0" w:space="0" w:color="auto"/>
        <w:left w:val="none" w:sz="0" w:space="0" w:color="auto"/>
        <w:bottom w:val="none" w:sz="0" w:space="0" w:color="auto"/>
        <w:right w:val="none" w:sz="0" w:space="0" w:color="auto"/>
      </w:divBdr>
      <w:divsChild>
        <w:div w:id="944652415">
          <w:marLeft w:val="0"/>
          <w:marRight w:val="0"/>
          <w:marTop w:val="0"/>
          <w:marBottom w:val="0"/>
          <w:divBdr>
            <w:top w:val="none" w:sz="0" w:space="0" w:color="auto"/>
            <w:left w:val="none" w:sz="0" w:space="0" w:color="auto"/>
            <w:bottom w:val="none" w:sz="0" w:space="0" w:color="auto"/>
            <w:right w:val="none" w:sz="0" w:space="0" w:color="auto"/>
          </w:divBdr>
          <w:divsChild>
            <w:div w:id="1724257606">
              <w:marLeft w:val="0"/>
              <w:marRight w:val="0"/>
              <w:marTop w:val="0"/>
              <w:marBottom w:val="0"/>
              <w:divBdr>
                <w:top w:val="none" w:sz="0" w:space="0" w:color="auto"/>
                <w:left w:val="none" w:sz="0" w:space="0" w:color="auto"/>
                <w:bottom w:val="none" w:sz="0" w:space="0" w:color="auto"/>
                <w:right w:val="none" w:sz="0" w:space="0" w:color="auto"/>
              </w:divBdr>
              <w:divsChild>
                <w:div w:id="8817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7942">
      <w:bodyDiv w:val="1"/>
      <w:marLeft w:val="0"/>
      <w:marRight w:val="0"/>
      <w:marTop w:val="0"/>
      <w:marBottom w:val="0"/>
      <w:divBdr>
        <w:top w:val="none" w:sz="0" w:space="0" w:color="auto"/>
        <w:left w:val="none" w:sz="0" w:space="0" w:color="auto"/>
        <w:bottom w:val="none" w:sz="0" w:space="0" w:color="auto"/>
        <w:right w:val="none" w:sz="0" w:space="0" w:color="auto"/>
      </w:divBdr>
    </w:div>
    <w:div w:id="1511332620">
      <w:bodyDiv w:val="1"/>
      <w:marLeft w:val="0"/>
      <w:marRight w:val="0"/>
      <w:marTop w:val="0"/>
      <w:marBottom w:val="0"/>
      <w:divBdr>
        <w:top w:val="none" w:sz="0" w:space="0" w:color="auto"/>
        <w:left w:val="none" w:sz="0" w:space="0" w:color="auto"/>
        <w:bottom w:val="none" w:sz="0" w:space="0" w:color="auto"/>
        <w:right w:val="none" w:sz="0" w:space="0" w:color="auto"/>
      </w:divBdr>
      <w:divsChild>
        <w:div w:id="1721978544">
          <w:marLeft w:val="0"/>
          <w:marRight w:val="0"/>
          <w:marTop w:val="0"/>
          <w:marBottom w:val="0"/>
          <w:divBdr>
            <w:top w:val="none" w:sz="0" w:space="0" w:color="auto"/>
            <w:left w:val="none" w:sz="0" w:space="0" w:color="auto"/>
            <w:bottom w:val="none" w:sz="0" w:space="0" w:color="auto"/>
            <w:right w:val="none" w:sz="0" w:space="0" w:color="auto"/>
          </w:divBdr>
          <w:divsChild>
            <w:div w:id="93986147">
              <w:marLeft w:val="0"/>
              <w:marRight w:val="0"/>
              <w:marTop w:val="0"/>
              <w:marBottom w:val="0"/>
              <w:divBdr>
                <w:top w:val="none" w:sz="0" w:space="0" w:color="auto"/>
                <w:left w:val="none" w:sz="0" w:space="0" w:color="auto"/>
                <w:bottom w:val="none" w:sz="0" w:space="0" w:color="auto"/>
                <w:right w:val="none" w:sz="0" w:space="0" w:color="auto"/>
              </w:divBdr>
              <w:divsChild>
                <w:div w:id="18504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9938">
      <w:bodyDiv w:val="1"/>
      <w:marLeft w:val="0"/>
      <w:marRight w:val="0"/>
      <w:marTop w:val="0"/>
      <w:marBottom w:val="0"/>
      <w:divBdr>
        <w:top w:val="none" w:sz="0" w:space="0" w:color="auto"/>
        <w:left w:val="none" w:sz="0" w:space="0" w:color="auto"/>
        <w:bottom w:val="none" w:sz="0" w:space="0" w:color="auto"/>
        <w:right w:val="none" w:sz="0" w:space="0" w:color="auto"/>
      </w:divBdr>
      <w:divsChild>
        <w:div w:id="1947495030">
          <w:marLeft w:val="0"/>
          <w:marRight w:val="0"/>
          <w:marTop w:val="0"/>
          <w:marBottom w:val="0"/>
          <w:divBdr>
            <w:top w:val="none" w:sz="0" w:space="0" w:color="auto"/>
            <w:left w:val="none" w:sz="0" w:space="0" w:color="auto"/>
            <w:bottom w:val="none" w:sz="0" w:space="0" w:color="auto"/>
            <w:right w:val="none" w:sz="0" w:space="0" w:color="auto"/>
          </w:divBdr>
          <w:divsChild>
            <w:div w:id="1951472615">
              <w:marLeft w:val="0"/>
              <w:marRight w:val="0"/>
              <w:marTop w:val="0"/>
              <w:marBottom w:val="0"/>
              <w:divBdr>
                <w:top w:val="none" w:sz="0" w:space="0" w:color="auto"/>
                <w:left w:val="none" w:sz="0" w:space="0" w:color="auto"/>
                <w:bottom w:val="none" w:sz="0" w:space="0" w:color="auto"/>
                <w:right w:val="none" w:sz="0" w:space="0" w:color="auto"/>
              </w:divBdr>
              <w:divsChild>
                <w:div w:id="851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148">
      <w:bodyDiv w:val="1"/>
      <w:marLeft w:val="0"/>
      <w:marRight w:val="0"/>
      <w:marTop w:val="0"/>
      <w:marBottom w:val="0"/>
      <w:divBdr>
        <w:top w:val="none" w:sz="0" w:space="0" w:color="auto"/>
        <w:left w:val="none" w:sz="0" w:space="0" w:color="auto"/>
        <w:bottom w:val="none" w:sz="0" w:space="0" w:color="auto"/>
        <w:right w:val="none" w:sz="0" w:space="0" w:color="auto"/>
      </w:divBdr>
      <w:divsChild>
        <w:div w:id="572549066">
          <w:marLeft w:val="0"/>
          <w:marRight w:val="0"/>
          <w:marTop w:val="0"/>
          <w:marBottom w:val="0"/>
          <w:divBdr>
            <w:top w:val="none" w:sz="0" w:space="0" w:color="auto"/>
            <w:left w:val="none" w:sz="0" w:space="0" w:color="auto"/>
            <w:bottom w:val="none" w:sz="0" w:space="0" w:color="auto"/>
            <w:right w:val="none" w:sz="0" w:space="0" w:color="auto"/>
          </w:divBdr>
          <w:divsChild>
            <w:div w:id="1248734512">
              <w:marLeft w:val="0"/>
              <w:marRight w:val="0"/>
              <w:marTop w:val="0"/>
              <w:marBottom w:val="0"/>
              <w:divBdr>
                <w:top w:val="none" w:sz="0" w:space="0" w:color="auto"/>
                <w:left w:val="none" w:sz="0" w:space="0" w:color="auto"/>
                <w:bottom w:val="none" w:sz="0" w:space="0" w:color="auto"/>
                <w:right w:val="none" w:sz="0" w:space="0" w:color="auto"/>
              </w:divBdr>
              <w:divsChild>
                <w:div w:id="7939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77341">
      <w:bodyDiv w:val="1"/>
      <w:marLeft w:val="0"/>
      <w:marRight w:val="0"/>
      <w:marTop w:val="0"/>
      <w:marBottom w:val="0"/>
      <w:divBdr>
        <w:top w:val="none" w:sz="0" w:space="0" w:color="auto"/>
        <w:left w:val="none" w:sz="0" w:space="0" w:color="auto"/>
        <w:bottom w:val="none" w:sz="0" w:space="0" w:color="auto"/>
        <w:right w:val="none" w:sz="0" w:space="0" w:color="auto"/>
      </w:divBdr>
    </w:div>
    <w:div w:id="1867477934">
      <w:bodyDiv w:val="1"/>
      <w:marLeft w:val="0"/>
      <w:marRight w:val="0"/>
      <w:marTop w:val="0"/>
      <w:marBottom w:val="0"/>
      <w:divBdr>
        <w:top w:val="none" w:sz="0" w:space="0" w:color="auto"/>
        <w:left w:val="none" w:sz="0" w:space="0" w:color="auto"/>
        <w:bottom w:val="none" w:sz="0" w:space="0" w:color="auto"/>
        <w:right w:val="none" w:sz="0" w:space="0" w:color="auto"/>
      </w:divBdr>
      <w:divsChild>
        <w:div w:id="1218711980">
          <w:marLeft w:val="0"/>
          <w:marRight w:val="0"/>
          <w:marTop w:val="0"/>
          <w:marBottom w:val="0"/>
          <w:divBdr>
            <w:top w:val="none" w:sz="0" w:space="0" w:color="auto"/>
            <w:left w:val="none" w:sz="0" w:space="0" w:color="auto"/>
            <w:bottom w:val="none" w:sz="0" w:space="0" w:color="auto"/>
            <w:right w:val="none" w:sz="0" w:space="0" w:color="auto"/>
          </w:divBdr>
        </w:div>
      </w:divsChild>
    </w:div>
    <w:div w:id="1905794745">
      <w:bodyDiv w:val="1"/>
      <w:marLeft w:val="0"/>
      <w:marRight w:val="0"/>
      <w:marTop w:val="0"/>
      <w:marBottom w:val="0"/>
      <w:divBdr>
        <w:top w:val="none" w:sz="0" w:space="0" w:color="auto"/>
        <w:left w:val="none" w:sz="0" w:space="0" w:color="auto"/>
        <w:bottom w:val="none" w:sz="0" w:space="0" w:color="auto"/>
        <w:right w:val="none" w:sz="0" w:space="0" w:color="auto"/>
      </w:divBdr>
      <w:divsChild>
        <w:div w:id="1252355469">
          <w:marLeft w:val="0"/>
          <w:marRight w:val="0"/>
          <w:marTop w:val="0"/>
          <w:marBottom w:val="0"/>
          <w:divBdr>
            <w:top w:val="none" w:sz="0" w:space="0" w:color="auto"/>
            <w:left w:val="none" w:sz="0" w:space="0" w:color="auto"/>
            <w:bottom w:val="none" w:sz="0" w:space="0" w:color="auto"/>
            <w:right w:val="none" w:sz="0" w:space="0" w:color="auto"/>
          </w:divBdr>
          <w:divsChild>
            <w:div w:id="201210582">
              <w:marLeft w:val="0"/>
              <w:marRight w:val="0"/>
              <w:marTop w:val="0"/>
              <w:marBottom w:val="0"/>
              <w:divBdr>
                <w:top w:val="none" w:sz="0" w:space="0" w:color="auto"/>
                <w:left w:val="none" w:sz="0" w:space="0" w:color="auto"/>
                <w:bottom w:val="none" w:sz="0" w:space="0" w:color="auto"/>
                <w:right w:val="none" w:sz="0" w:space="0" w:color="auto"/>
              </w:divBdr>
              <w:divsChild>
                <w:div w:id="133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24301">
      <w:bodyDiv w:val="1"/>
      <w:marLeft w:val="0"/>
      <w:marRight w:val="0"/>
      <w:marTop w:val="0"/>
      <w:marBottom w:val="0"/>
      <w:divBdr>
        <w:top w:val="none" w:sz="0" w:space="0" w:color="auto"/>
        <w:left w:val="none" w:sz="0" w:space="0" w:color="auto"/>
        <w:bottom w:val="none" w:sz="0" w:space="0" w:color="auto"/>
        <w:right w:val="none" w:sz="0" w:space="0" w:color="auto"/>
      </w:divBdr>
      <w:divsChild>
        <w:div w:id="610089808">
          <w:marLeft w:val="0"/>
          <w:marRight w:val="0"/>
          <w:marTop w:val="0"/>
          <w:marBottom w:val="0"/>
          <w:divBdr>
            <w:top w:val="none" w:sz="0" w:space="0" w:color="auto"/>
            <w:left w:val="none" w:sz="0" w:space="0" w:color="auto"/>
            <w:bottom w:val="none" w:sz="0" w:space="0" w:color="auto"/>
            <w:right w:val="none" w:sz="0" w:space="0" w:color="auto"/>
          </w:divBdr>
        </w:div>
      </w:divsChild>
    </w:div>
    <w:div w:id="2127967016">
      <w:bodyDiv w:val="1"/>
      <w:marLeft w:val="0"/>
      <w:marRight w:val="0"/>
      <w:marTop w:val="0"/>
      <w:marBottom w:val="0"/>
      <w:divBdr>
        <w:top w:val="none" w:sz="0" w:space="0" w:color="auto"/>
        <w:left w:val="none" w:sz="0" w:space="0" w:color="auto"/>
        <w:bottom w:val="none" w:sz="0" w:space="0" w:color="auto"/>
        <w:right w:val="none" w:sz="0" w:space="0" w:color="auto"/>
      </w:divBdr>
      <w:divsChild>
        <w:div w:id="1358389521">
          <w:marLeft w:val="0"/>
          <w:marRight w:val="0"/>
          <w:marTop w:val="0"/>
          <w:marBottom w:val="0"/>
          <w:divBdr>
            <w:top w:val="none" w:sz="0" w:space="0" w:color="auto"/>
            <w:left w:val="none" w:sz="0" w:space="0" w:color="auto"/>
            <w:bottom w:val="none" w:sz="0" w:space="0" w:color="auto"/>
            <w:right w:val="none" w:sz="0" w:space="0" w:color="auto"/>
          </w:divBdr>
          <w:divsChild>
            <w:div w:id="451246881">
              <w:marLeft w:val="0"/>
              <w:marRight w:val="0"/>
              <w:marTop w:val="0"/>
              <w:marBottom w:val="0"/>
              <w:divBdr>
                <w:top w:val="none" w:sz="0" w:space="0" w:color="auto"/>
                <w:left w:val="none" w:sz="0" w:space="0" w:color="auto"/>
                <w:bottom w:val="none" w:sz="0" w:space="0" w:color="auto"/>
                <w:right w:val="none" w:sz="0" w:space="0" w:color="auto"/>
              </w:divBdr>
              <w:divsChild>
                <w:div w:id="9299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n\Documents\%7b4217E064-69A0-DE48-A392-EA443D6ACCB9%7dtf1639210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3T17:13:03.606"/>
    </inkml:context>
    <inkml:brush xml:id="br0">
      <inkml:brushProperty name="width" value="0.08595" units="cm"/>
      <inkml:brushProperty name="height" value="0.08595" units="cm"/>
      <inkml:brushProperty name="color" value="#FF0066"/>
    </inkml:brush>
  </inkml:definitions>
  <inkml:trace contextRef="#ctx0" brushRef="#br0">1924 17 7343,'6'0'0,"-2"-1"0,1-1 0,-1-1-226,-2 1 0,2 2-569,-1 0 954,-2 0 573,2 0-639,1 0 1,-3-3-1,5 0-221,0 2 381,-3 0 100,1 1 299,-11 0 246,1 3-381,-5-2-471,7 3 1,-1-4-34,3 0 0,0 0 0,-3 0 67,-2 0 0,0 0-259,0 0 0,1 0 1,1 0 212,-1 0 1,-1 0 25,-1 0 1,3 0-1,0 0-3,-2 0 1,0 0 0,-1 0-15,1 0 1,1 0 0,1 0-104,-1 0 1,2 0 7,-2 0 0,4 0 1,-4 0-1,0 0 34,-1 0 0,2 0 0,0 0 2,-1 0 1,-1 0 0,-1 0 29,0 0 1,3 0 11,-1 0 0,1 0 1,-3 0-13,0 0 1,3 0 0,0 0 0,-1 0-16,-1 0 0,1 0 16,1 0 0,0 0 1,-3 0-1,0 0 43,0 0 0,0 0-6,0 0 0,1 0-2,-1 0 0,2 0 14,1 0 1,0 0 18,-3 0 0,3-1-91,-1-2 1,1 2-1,-3-1-14,0 1 0,3 1 0,0 0-5,-1 0 0,-1 0 0,-1 1 0,0 0-14,0 2 0,3 0 0,0-3 50,-2 0 1,3 0 25,-1 0 0,2 0 1,-2 0 165,-1 0 0,1 0-167,0 0 1,2 0 0,-2 2-1,-1 1-10,-1-1 1,-1-1-38,0 2 0,0-2 0,1 2 0,-1-3-1,0 0 0,0 0 92,0 0 1,3 0 34,-1 0-56,5 0-17,-6 0 27,6 0 0,-4 0-22,3 0 0,0 0 2,-3 0 1,2 0-23,-2 0 0,2 0-44,-2 0 0,2 0 22,-2 0 1,2 0 192,-2 0-190,3 0 0,-2 0-1,1 0 1,2 0-48,-5 0 0,1 0 1,-3 0 34,0 0 0,3 0 1,0 0-40,-1 0 189,2 0 25,1 0 79,3 0-410,-4 0 187,3 0-25,-2 0 1,0 1-105,1 2 1,-1-1 36,3 3 0,-1-2 23,-2 2 0,3 0 47,-3 3 1,2-3-1,1 0 10,0 2 1,0 0 0,0 0 114,0 1 0,0-2 0,0-1-58,0 1 0,0 1 1,0 1 58,0 0 0,-3 0-107,1 0 1,-1-1 0,3 1-19,0 0 1,0-2 0,0-1-24,0 1 0,0 1 11,0 1 0,0 0 1,0 0 13,0-1 0,0 1 17,0 0 0,0 0-21,0 0 0,0 0 0,0 0 0,0 0 5,0 0 0,0-1 0,0 1-18,0 0 1,0 0-1,0 0 1,0 0-15,0 0 1,0 0 0,0 0 24,0-1 0,3-1 0,-1-1 0,0 1-6,-1 1 0,-1 1 0,0 0 40,0 0 1,0-3 0,0 0 0,0 1-31,0 1 0,0 1 0,0 0 0,0 0-14,0 0 19,0-4 0,0 3-97,0-1 1,0-2 27,0 1 1,0 1 0,0 1 49,0 1 1,0-2 0,0-1 114,0 1 1,0-2-54,0 2 1,0-1-10,0 3 1,0-3-11,0 0 1,1 1 0,1 1-127,0 1 0,1-2 63,-3-1 65,0 0 1,0 3 77,0 0 0,0 0 0,0 0-205,0 0 0,0-3 0,0 0 93,0 1 1,-1-2 0,-1-1-34,0 1 0,-1 0 20,3 4 1,0-3 1,0 1 1,0-1-1,0 3-42,0 0 1,0-3 0,0 0 33,0 1 1,0-1-1,0 0 3,0 1 1,0-2-1,0 2-80,0 0 0,0-2 0,0 1-110,0 2 0,0-3 219,0 1 1,0-2 0,1 1 0,1 1 57,0-1 1,1-1-64,-3 2 1,0-3 0,0 4 1,0-4-11,0 4 1,0-4-2,0 4 0,0-1 18,0 3 0,0 0 5,0-1 1,0-1 0,0-1-8,0 1 1,0-2-1,0 2-74,0 0 1,0 1 10,0 1 0,0-3 96,0 0 1,0 1 0,0 1-90,0 1 0,0-2 0,-1-1-83,-2 1 1,3 1 57,-3 1 0,2-3-72,1 0 98,0-3-304,0 5 0,0-2 208,0 2 0,0-1 208,0-1 0,0-2-28,0 2 0,0-3-11,0 4 1,0-4 0,0 4-149,0 0 1,0-2 86,0 1 33,0 1 0,0-1-45,0 0 0,1-3 44,2 1 0,-3 1 17,3 1 0,-2 0 0,-1 0 0,0 1-57,0 1 0,0-2-433,0 0-1034,0-3 55,0 2 1449,0-4 0,3-4 0,2 0 0</inkml:trace>
  <inkml:trace contextRef="#ctx0" brushRef="#br0" timeOffset="801">1137 1010 7833,'7'1'394,"-1"1"1,-2 2-198,0 0 0,-2 1-155,-2 3 1,3-3 0,0 1 0,-2 0-3,0 1 0,2-2 0,-1 0 0,4-2 1,-3 1-1,1 1 30,-1-1 0,3-2 1,0 0-61,1-1 1,-2-1 0,0 0-10,1 0 1,-1 0 0,0 0 87,1 0-6,-2 0-98,3 0 1,-6 0 75,5 0 1,-1 0-32,3 0 1,0-1 0,0-1 0,-1-3-23,1-2 0,0-1 0,-1 0 0,-1 0 5,0 0 1,-1 0 0,3 0-6,0 0 1,-4 3-1,0 1-91,-1 0 1,-2 1 0,2 1-186,1-1 1,-2-2 0,3 2 1,1-2 0,-2 1 1,2-2-1,-1 0-256,-1 0 0,2 2-440,-3-1 962,0 3 0,-3-2 0,0 4 0</inkml:trace>
  <inkml:trace contextRef="#ctx0" brushRef="#br0" timeOffset="6791">24 151 7626,'-3'4'157,"2"-1"245,-2-3-216,3 4 1,0 0 0,0 4-1,0 0 1,0 0 283,0 0-189,0 0 0,0-3-137,0 0 1,0 1 0,0 1-1,0 2 1,0 1 28,0 0 1,0 2-1,2-3 1,1 3-200,-1 0 0,-2-1 0,0 2 1,0 1-157,0 1 146,0-3 0,0 3-89,0-2 0,0-1 1,1 1-406,2-2 369,-2-1 0,2-2-117,-3 0 0,0-2-1379,0-1 1223,0-3 0,1 0 434,2-4 0,-2-3 0,2-3 0</inkml:trace>
  <inkml:trace contextRef="#ctx0" brushRef="#br0" timeOffset="7390">1 158 8182,'5'-4'623,"0"1"-411,1 3-85,1-4 0,-1 3 63,-1-1 1,0 0 0,3 0-1,0-1 125,0 2-200,0-4-24,0 4 1,0-3 0,-1 2-87,1 0 0,1-4-70,2 4 1,-3-3-11,3 2 1,-2-2-1,-1 2 1,-1 1 0,1 1-289,0 1 0,-3 0 0,1 0-438,0 0 1,-2 0 800,1 0 0,1-3 0,2-2 0</inkml:trace>
  <inkml:trace contextRef="#ctx0" brushRef="#br0" timeOffset="8004">1 286 6849,'4'0'1222,"3"0"-826,-6 0 1,6 0-300,-2 0 0,2 0 1,1 0-85,0 0 1,-3-3 0,1 0-28,0 2 0,-2-1 0,1 0 1,2 0-1,-1-1 28,-1-1 1,2 4 0,-2-4 0,2 1-74,1 1 0,-3-1 1,1 2-1,0 0-522,1-2 1,1 0-133,0 3 0,-3-1 713,0-1 0,-3-3 0,1-3 0</inkml:trace>
  <inkml:trace contextRef="#ctx0" brushRef="#br0" timeOffset="8660">221 340 8918,'0'8'396,"0"-3"0,0 0-242,0 1 1,0-1-1,0 0 1,0 1-1,0 1 1,0 1-49,0 0 0,0-3 0,1 0-293,1-2 0,-1 1-966,2-2 0,1-1-747,1 2 1900,-1-6 0,-1-1 0,-3-4 0</inkml:trace>
  <inkml:trace contextRef="#ctx0" brushRef="#br0" timeOffset="8857">244 262 8923,'-4'0'-272,"0"1"-1499,4 2 1771,0-3 0,4 7 0,0-2 0</inkml:trace>
  <inkml:trace contextRef="#ctx0" brushRef="#br0" timeOffset="9527">340 300 6695,'0'8'1461,"0"0"-914,0 0 1,0 0-405,0 0 1,0-3 0,0 0 0,0 2-43,0 0 0,0-2 0,0 0-132,0 1 1,1 0-1,1 1-51,0-2 106,1-3-530,-3 1 0,0-4 162,0-1 1,0-3 0,0-3 195,0 0 0,0 0 1,0 1-1,0-1 28,0 0 0,0 0 0,1 0 194,1 0 0,0 1 0,2 1 0,1 2 129,-1 0 0,-1 1 1,2 1 124,1-1 1,-1 1-1,0 1-227,1-2 0,-2 2 1,2-2 68,0-1 1,-2 3-183,1-1 0,-2 1 0,1 2 98,0 1 0,1 3-75,-2 3 1,-1-1-1,-1 1 1,1 0-1,1 0 1,-1 0-53,-2 0 1,3-3-1,0 0-41,-2 2 1,4 0-418,0 0 0,-1 1-679,2 0 821,-5-3 0,4 1 0,-3-3 357,0 2 0,1-4 0,-3 3 0</inkml:trace>
  <inkml:trace contextRef="#ctx0" brushRef="#br0" timeOffset="10234">624 277 6132,'-3'-5'0,"0"0"532,-2 2 0,4-1 1,-3 2-1,1 0-194,-3 0 1,-1 1-153,-1 1 1,1 1 0,1 2-25,1 2 0,2-1 0,-2 2-235,-1 0 0,3 1 0,0 1 1,2-1-39,1 1 0,0 0 1,0 0 10,0 0 0,0 0-3,0 0 0,1-3 1,2-1 30,2 0 0,2-1-82,1-3 0,0-1 1,-1-1-1,0-2 2,-1 0 0,1-1 0,-3-3 65,1 0 1,-1 1 0,-2 1 0,0 1 20,0-2 1,-1 0 217,-1 0-244,3 2 373,-2-2 49,3 6 1,-3-2-200,1 3 0,-1 1 1,2 1 241,-2 4 1,-1 1-324,0 0 0,0 1 1,0 0-1,0 0-184,0 0 1,1-3-171,1 1 0,0-4 20,3 3 1,-2-3 0,1 2 0,1-2 283,-1 1 0,-2 0 0,1-3 0</inkml:trace>
  <inkml:trace contextRef="#ctx0" brushRef="#br0" timeOffset="10693">765 32 7995,'-4'4'0,"1"1"0,2 2 271,1 1 0,0-3 1,0 0-1,0 2 0,0 0 1,0 0-1,0 1 57,0 0 1,0 0-1,1 0 1,1 0-211,0 0 1,1 2-1,-3 1 1,0-1 0,0 1-120,0-1 1,0 2-1,0-3 1,0 2 10,0-1 0,0 1 0,0 0 1,0 1-208,0-1 1,0 0 0,0-3-1,1-1-341,1 1 0,-1-2 0,2-1-369,-2 1 0,0-2-438,1 2 1345,-1-5 0,3 3 0,-4-4 0</inkml:trace>
  <inkml:trace contextRef="#ctx0" brushRef="#br0" timeOffset="11788">103 743 6414,'-2'5'283,"-1"1"1,0-1-1,3 4 1,0 0-1,0 2 1,1-1 0,1 1-1,2-1 1,0 1 59,2 0-354,-2-2 0,2 3 48,-4-1 0,4-2 0,-4 2 0,1 0-126,0-1 1,-2 3-1,2-2 1,-2-2 0,-1 0-462,0-1 1,0-3-36,0 1 585,0-5 0,3-1 0,2-4 0</inkml:trace>
  <inkml:trace contextRef="#ctx0" brushRef="#br0" timeOffset="12403">63 726 7634,'-4'-4'438,"3"-3"-350,-1 2 1,4-1-1,3 0 49,-1 0 0,2 4 0,-2-3 0,0 1 18,2-1 1,-1 4-1,0-3 1,1 2-27,1-1 1,1-2-1,0 2-127,0 1 1,-3 1 0,0 1-1,2-2-74,0-1 1,0 1 41,1 2 0,-1 0 55,-1 3 1,1-1-62,-2 3 1,2-1 9,1 2 0,-3 0 0,0-3 0,1 2 1,1 1-134,1 1 1,0 1 86,0 0 0,-1 0 0,-1-1-27,-1-2 177,-3 2 0,2-5 15,-4 3 0,-1 0-49,-2 3 1,1-3-1,-3 0-76,-1-2 1,-1 2-1,-1-1-14,0 0 0,0-2 0,1 2 0,1-2 11,1 1 1,0-1-81,-3-2 0,0 3 1,0 0-1,0-2-240,0 0 1,3 0 241,0 2 0,2-2 0,-1 2 0,-1 1-323,1 1 1,2-1 435,0 2 0,1-5 0,1 3 0</inkml:trace>
  <inkml:trace contextRef="#ctx0" brushRef="#br0" timeOffset="13343">402 844 6827,'3'-5'170,"-1"-1"0,2 4 0,-2-1 1,0-1 1080,0-1-1024,-1-2 0,-2-1 0,-2 1 278,-2 2-232,2 2-94,-4 3 1,2 0 0,-3 0-102,0 0 1,1 0 0,-1 3-11,0 2 1,2 0-1,2 0 1,0 1 12,-1 1 1,4 1 0,-3 0 0,1 0-114,1 0 0,-1 0 0,3-1-125,0 1 1,0 0 0,1 0-35,2 0 0,-2-3 0,2 0-53,1-2 0,-3 0 0,5-3 24,0 0 0,1 0 0,1 0 72,0 0 1,-1-3-1,0 0 1,0-2 42,-2-1 0,-1-1 0,2-1 0,-1 0 4,-2 0 0,1 1 0,-3-1 27,2 0 0,0 3 1,-3-1 320,0 0-145,0 3 0,1-1 291,1 4 318,-1 0-339,3 0 1,-4 4-336,0 1 1,0 2 0,0 0 0,2-1-174,1-1 0,-1 1 0,-2 1 24,0 1 0,1 0 1,1 0-391,1 0 1,0 0 140,0 0 1,-1-1 0,3-2 97,1-2 0,-2-2 263,2-1 0,-1-4 0,3 0 0</inkml:trace>
  <inkml:trace contextRef="#ctx0" brushRef="#br0" timeOffset="13712">560 553 7059,'0'8'351,"0"0"0,0-3 0,0 0 1,0 1-1,0 2 0,0 2 0,0 0-85,0 0 1,1 1 0,0 1 0,2-1-166,-1 1 0,0 1 0,-1-3 0,3 1-205,0 0 0,-2-1 1,1 2-1,0-1 1,0-1-1,-2 0-99,0 0 0,0-1 0,1 2-160,1-3 0,-1 0 0,-2 0-634,0 0 0,0-3 997,0 1 0,0-1 0,0 3 0</inkml:trace>
  <inkml:trace contextRef="#ctx0" brushRef="#br0" timeOffset="13992">490 710 6284,'8'0'728,"0"0"-481,-1 0 0,1 0 0,0 0 0,0 0 0,0 0 0,0-1 0,0-1 0,0-1-964,0-2 0,-1 3 0,1-4 717,0 0 0,0-1 0,0-1 0</inkml:trace>
  <inkml:trace contextRef="#ctx0" brushRef="#br0" timeOffset="14304">694 536 7608,'0'8'109,"0"-3"0,0 1 404,0 0 1,1 1 0,1 1 0,0-1-333,0 1 0,1 4 0,0 0 0,-1 1 1,0 0-1,-1 0 0,2 1 0,0-1-106,0 1 1,-2 0 0,2 0-1,-3-2 1,0-1-740,0-1 0,3-1-51,0-1 1,-1 0-1,-2 0-223,0-1 1,1-2 937,2-3 0,-2-1 0,2-1 0</inkml:trace>
  <inkml:trace contextRef="#ctx0" brushRef="#br0" timeOffset="14662">734 733 7602,'0'-8'168,"0"1"0,1 0 241,2 1 0,-1 2 0,3 2-56,1 0 1,1-4 0,1 3-109,0-2 0,-3 4 1,0-3-1,1 1-23,1 1 1,1-1 0,0 3-47,0 0 0,0 0 0,0 0-106,0 0 0,0 4 0,0 1-154,-1 2 0,-1 1 0,-2 0 0,0 0 82,-3 0 0,3 2 0,-2 1 0,0-1-33,-1 1 1,2-2 0,-1 3 0,0-2-17,-1 1 0,-1-1 1,0-2-1,0 0-132,0 0 0,0 0 0,0 0-3470,0 0 3653,0-4 0,4-1 0,0-3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3T17:12:59.811"/>
    </inkml:context>
    <inkml:brush xml:id="br0">
      <inkml:brushProperty name="width" value="0.08595" units="cm"/>
      <inkml:brushProperty name="height" value="0.08595" units="cm"/>
      <inkml:brushProperty name="color" value="#FF0066"/>
    </inkml:brush>
  </inkml:definitions>
  <inkml:trace contextRef="#ctx0" brushRef="#br0">24 3195 6915,'0'-8'192,"0"0"0,0 0 0,0 0 0,0 0 0,0 1 291,0-1 1,0 0-284,0 0 1,0 3-1,0-1-4,0 0 1,0-1 0,0-1-162,0 0 0,0 3 0,1 0 0,1-2 0,0-2 73,0-1 1,-1-1 0,-1 2 0,0 0 25,0-2 0,0-2 1,0 2-1,0-1 1,0 1 28,0 1 0,0-1 0,0 0 0,0 2-125,0 0 0,0 1 0,0-1-28,0-1 0,0 1 0,0-2 0,0 0-4,0 1 0,0-4 0,0 3 0,0-1 231,0-2-190,0 2 1,0-5 0,0 2 26,0 1 0,0-2 0,0 3 0,0-1 9,0 1 0,0-1 0,0 3 0,0 1-2,0-2 0,0 4 1,0-3-13,0 2 1,0-1 0,0-1-1,0 1-127,0-2 1,0 0 0,0-4-1,0 1 82,0-1 1,0 0 0,0 0-1,0 0 2,0 1 0,0-1 0,0 0 0,0 0-34,0 1 0,0 1 0,0 1 0,0 0-7,0 1 1,0-2 0,0 3-1,0 1 14,0-2 1,0 4 0,0-4 0,0 2 0,0-1 0,1 1 41,1-2 1,-1 3-1,2-5 1,-2 1 33,-1 1 0,0-3-73,0 2 1,0 1 0,0-1 0,0 1-4,0 0 1,0 1-1,0-1 4,0 1 1,0-2 0,0 2 0,-1 1-1,-1-1 64,-1 1 1,1-2 0,2 2 0,0-1 12,0-1 1,0 2 0,0-1-1,0 0 9,0 1 0,0-3 1,0 2-1,0 1-31,0-2 1,0 3 0,0-2 0,0 0-64,0 1 0,0-1 1,0 3-1,0-2 50,0 0 0,0-2 0,1 3 0,0-3 26,2 0-158,0 2 1,-2-4-1,0 3 68,2-1 0,0 2 1,-3-2-1,0 2 95,3-1 1,-2 0 0,2 1 0,-3 0 0,0 0-24,0 1 1,0 1-1,0-2-35,0 0 1,3-1 0,0 2 0,-2 0-113,0-2 0,-1-2 0,0 2 0,0-2 46,0-1 1,0 3 0,0-1 28,0 1 1,0 1-1,0-2 1,0 1 0,0 1-1,1 1 15,2 1 1,-2 1 0,1-1 5,-1 0 1,-1 3-1,0-1 1,0 0-1,0-1 20,0-1 1,0 0 0,0 1-56,0-1 0,0 0 0,0 0 1,0 0-19,0 0 1,0 0-1,0-1 1,0 0 46,0-2 1,0 1-1,0 2 1,0 0 12,0 0 0,0 0 0,0 0 0,0 0 77,0 1 0,0-1 0,0 0 1,0 0-56,0 0 0,0 0 0,0-1 0,0 0-86,0-2 0,0 0 0,0 1 0,0-1 1,0-1 57,0 1 1,0-3-76,0 1 1,0 0 0,0 1-1,0 0 1,0 1 0,0-1 111,0 3 0,0-3 1,0 2 24,0 0 0,0 1 0,0 1 0,0 0-55,0 1 0,-1-1 0,0 0 1,-2 0-3,1 0 1,1-1 0,1 0 0,0-2-61,0 1 1,-1 2-1,0-1 1,-2-1-11,1 0 1,1-2 0,1 3 0,0-2 95,0 2 0,0-1 0,0 0 0,0 0-30,0 0 1,0 1 0,0 1-1,0 1 1,0-1 20,0 0 1,0 0-1,0 0-84,0 0 1,0 0 0,0 0 0,0 0 0,-2 1 11,-1-1 1,1 0 0,2-1 17,0-1 0,0 1 0,0-2 0,0 2 29,0 2 1,-3-1 0,0 0 0,2 0 5,0 0 1,0 0-48,-2 0 1,2 0 0,-2 0-1,0 1 9,1-1 0,-1 0 0,3 0 0,-1 0-11,-2 0 1,3 0 0,-3-1-40,2-1 1,1 1-1,0-2 1,0 0-1,-1 1 58,-1 0 1,1 1-1,-2 1 22,2 1 0,1-1 0,-1 1 0,0 1 5,-2 0 1,0 4 0,3-4-9,0 0 0,0-1 0,0-1 0,0 0-12,0 1-19,0-1 1,0 0 0,0 0 24,0 0 1,0 0 49,0 0 1,0 0-1,0 0-62,0 1 0,0 1 83,0 1 1,0 2-96,0-2 1,0 3 0,0-4-50,0 0 0,0-1 63,0-1 1,1 1 0,1 1 0,1 1 71,-2-1-21,0 2-209,-1 1 1,0 2-27,0-2 0,3-1 145,-1-4 0,2 3 1,-2-1 23,0 0 0,1-1 110,-3-1 1,0 3-71,0 0-504,0 3-291,0-1-700,0 3 1037,0-4 1,0 2-1,1-2 1,1 0-48,0-1 1,1 3 0,-2-4 500,1 0 0,-1 3 0,3-1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3T17:12:56.694"/>
    </inkml:context>
    <inkml:brush xml:id="br0">
      <inkml:brushProperty name="width" value="0.08595" units="cm"/>
      <inkml:brushProperty name="height" value="0.08595" units="cm"/>
      <inkml:brushProperty name="color" value="#FF0066"/>
    </inkml:brush>
  </inkml:definitions>
  <inkml:trace contextRef="#ctx0" brushRef="#br0">11 63 7497,'-7'0'0,"3"0"0,4 0-297,4 0 1,1 0 0,-1-1 228,0-1 1,-1 1 158,0-2 1,-1 2-21,3 1 1,-3 0 389,0-3-283,3 2 1,-4-2 127,5 3 0,-4 0 0,4 0-165,0 0 0,1 2 1,1 1-74,-1-1 0,1-2 1,0 0-1,0 0 6,0 0 1,3 0 0,-1 0 0,0 0-24,-2 0 0,3 0 0,0 0 0,-1 0-10,1 0 1,-1 0 0,2 0 0,1 0 0,-1 0 72,2 0 0,-2 0-102,1 0 0,0 0 1,3 0-1,0 0 1,0 0 5,0 0 1,0 0-1,2 0 1,0-2-8,0-1 1,1 1-1,0 2 1,1-1 24,-1-2 1,2 2 0,-2-1 0,0 1-41,1 1 1,2 0 0,-1 0 0,1 0-2,-1 0 1,1 0 0,-1 0 0,0 0-4,0 0 1,-3 0 0,2 0 0,-1 0-1,-1 0 1,1 0-1,1 0 1,-1 0-1,0 0 11,-1 0 1,-1 0 0,1 0 4,0 0 0,1 0 0,-4 0 0,1 0 36,0 0 0,2-1 0,2-1 0,-1-1-18,0 2 1,2-1-1,-2 0 1,1 0-1,0 0-32,0 1 1,-2 1-1,3 0 1,-1 0 8,0 0 1,-2 0 0,2 0-12,0 0 0,-1 0 0,-1 0 1,1 0-13,1 0 0,0 0 0,2 0 0,-2-1 48,0-2 0,1 3 1,-3-3-1,0 2 1,1 1 87,-1 0 0,3 0-114,-2 0 0,0 0 0,-2 0 0,2 0-86,-2 0 0,0 0 0,-2 0 0,-1 1 1,-2 1 94,0 0 1,1 2-1,-2-2 1,1 0-1,2 0-14,1-1 0,1-1 1,0 0 27,0 0 1,2 0 0,0 0 0,0 0 18,-1 0 54,2 0 1,-2 0 0,2 0-75,0 0 0,-2 0 1,1 0-1,-1 0 1,-1 0-14,-1 0 0,-1 0 0,-2 0 0,0 0-21,0 0 0,-1 0 0,1 0 11,0 0 0,-1 0 1,-1 0-28,0 0 1,3 0 0,-1 0-1,-1-1 1,1-1 0,0 0 5,-1 0 1,2 1 0,-2 1 0,-2 0-16,0 0 0,2 0 0,-1 0 0,0 0 21,-1 0 1,-1 0-21,-1 0 1,1 0-1,0 0-22,0 0 0,0 0 0,0 0 35,0 0 0,2 0 0,1 0 0,-2 0 18,0 0 1,-1 0-1,0 0 1,0-1 20,0-2 0,0 3 0,-1-3 27,1 2 1,0 1 0,0 0-36,0 0 1,0 0 0,0 0 0,0 0-6,0 0 1,2 0 0,1 0 0,-2-1-40,0-2 1,-1 3 0,0-3 10,0 2 1,0 1-1,-1 0 21,1 0-191,0-3 0,-2 2-561,-1-2 642,-3 2 0,2 1 72,-1 0 1,-2 0-150,5 0-796,-5 0 440,3 0 0,-5 0 545,-2 0 0,-5 0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3T17:12:46.023"/>
    </inkml:context>
    <inkml:brush xml:id="br0">
      <inkml:brushProperty name="width" value="0.08595" units="cm"/>
      <inkml:brushProperty name="height" value="0.08595" units="cm"/>
      <inkml:brushProperty name="color" value="#FF0066"/>
    </inkml:brush>
  </inkml:definitions>
  <inkml:trace contextRef="#ctx0" brushRef="#br0">1 24 6847,'1'5'1008,"1"-3"-261,3-1 0,2-1-457,1 0 1,0 0 0,0 0-1,0 0 50,0 0 0,0 0-323,0 0 1,0 0 0,-1 0 0,1 0-1,0 0-81,0 0 0,3 3 0,-1-1-6,0 0 0,1-1 0,1-1 0,-1 0 0,1 0 84,1 0 1,-3 0-1,3 0 1,0 0 106,0 0 1,2 0-1,-3 0-57,0 0 1,3 0 0,-3 0 0,1 0 6,1 0 1,-2 0-1,2 0 1,-1 0-17,1 0 0,1 0 0,1 0 0,-1 0-10,1 0 1,-2 0-1,1 0-28,2 0 0,0-1 1,-1-1-1,0 0 1,1-1 58,1 0 0,-1 2 1,1-2-1,-1 2 15,-2 1 0,0 0 0,-1 0-73,-1 0 1,-2 0-1,1 0 1,0 0-1,-2 0-37,2 0 0,-4 0 1,4 0 36,-1 0 1,-1 0-1,3 0 1,1 0 0,1 0-91,1 0 0,-3 0 0,0 0 0,1 0 69,1 0 1,-2-2 0,-1-1 0,1 1 29,-1 1 0,0 1 0,2 0 0,-1 0 0,1 0 1,-1 0 0,-1 0-1,0 0-23,0 0 1,-1 0 0,1 0 0,0-1-39,1-1 0,-3 1 1,3-2-1,1 2-8,1 1 1,-2 0 0,0 0 0,-1-2-1,0-1 26,2 1 0,0 2 0,0 0 1,-1 0-1,-2 0 0,-1 0 1,1 0-1,0 0 23,-2 0 0,3 0 0,-2 0 0,0 0 0,-2 0-68,0 0 0,0 0 35,0 0 1,3 0 0,-1 2 0,0 1 0,-1-1 0,-1-2-32,3 0 1,-2 0 0,2 0-1,0 0 64,-1 0 1,1 0-17,0 0 1,-1 0 0,2 0 0,-1 0 0,0 0 11,0 0 1,-2 0-1,1 0 1,-1 0-52,-1 0 0,0 0 0,0 0 27,0 0 1,0 3 0,0 0 0,-1-2-55,1 0 1,0-1 0,0 0 0,0 0 75,0 0 1,0 0-1,0 0 1,0 0 7,-1 0 1,1 0 0,0 0 0,0 0 2,0 0 1,0 0-1,0 0 1,0 0-4,0 0 0,-1 0 0,1 0-7,0 0 0,-3 0-7,1 0 0,-1 0 0,3 0-1,0 0 1,0 0 0,0 0 0,-1 0 15,1 0 1,0 0 0,0 0 0,0 0 0,0 0 31,0 0 1,-3 0 0,0 0 0,1-1 14,1-1 1,-1 1 0,-1-2-33,1 2 1,1 1 11,1 0 0,-3 0 0,0 0-37,2 0 1,0 0-1,1 0 1,-1 0-21,1 0 1,0 0 46,0 0 0,0 0 0,0-2 0,0-1 13,0 1 1,0 2 0,-1 0 0,1 0-1,0 0-26,0 0 0,-3 0 0,1 0-106,0 0-1,-2 0-45,1 0 0,1 0 99,2 0 1,-1 0-23,1 0 0,0 0 9,0 0 0,0 0 38,0 0 0,-3 0 0,-1 0 69,0 3 1,-1-2 0,0 2 56,2-3 1,0 0-1,0 0-42,1 0 0,1 0-34,1 0 1,0 0 0,0 0-59,0 0 1,0 0-1,-1 0 49,1 0 1,0 0-1,0 0 25,0 0 0,-3 0 1,1 0-1,0 0 1,1 0-56,1 0-114,-1 0 41,-2 0 1,2 0 124,-2 0 0,0 0 87,0 0 0,0 0-223,3 0 1,-3 0-551,0 0-418,-3 0 564,2 0 483,-4 0-274,3 0-142,-2 0 0,3 0 296,-1 0 128,-2 0 0,6 0 0,-3 0 0</inkml:trace>
  <inkml:trace contextRef="#ctx0" brushRef="#br0" timeOffset="2532">2422 16 7434,'-2'6'111,"-1"-1"1,0 0 0,3 3 0,0 0 215,0 0 1,0-3 155,0 0 0,0 1-308,0 1 0,0-1 0,0-1 0,0 1-71,0 1 0,0 1 0,0 0-121,0 0 0,0-3 0,0 0 1,0 1-40,0 1 1,0-1 0,0-1 269,0 1 1,0 1-144,0 1 1,0 0-1,0 0 1,0 0 180,0 0-210,0-1 1,0 1-1,0 0 118,0 0-164,0 0 1,0 0 0,0 0-1,0 0-96,0 0 0,0-1 1,0 1-1,0 0 119,0 0 0,-2 0 0,-1 0 0,1 0 41,2 0 1,0 0 0,-1-1 0,-1 1 11,-1 0 1,1 0 0,2 0-49,0 0 0,0 1 0,0 0 1,0 2 1,0-1-1,0-2 1,0 0-72,0 0 0,0 0 0,0 0 0,0 0 21,0 0 0,0-1 1,0 1-1,0 0 35,0 0 0,0 0 0,0 0 0,0 0 13,0 0 0,-3 0 1,0-1-1,2 1-11,0 0 1,1-3 0,0 1 0,0 0 9,0 1 1,0 1-1,0 0 1,0 0 9,0-1 1,0 0-1,0 0 1,0 1-35,0 1 0,-3 1 0,1-1 0,0 2-10,1-1 1,1-2 0,0 0 0,0 0 36,0 0 0,-3 0 0,1 0 0,0 0 46,1 0 0,1-1 0,0 1 0,0 0-46,0 0 0,0 0 0,0 0 0,0 0 7,0 0 1,0 0 0,0 2-47,0 1 1,0 0 0,0-1-1,0 0 2,0 0 0,0-1 1,0-2-1,0 1 39,0 0 1,0 0 0,0 1 0,0 0 146,0 2 1,0 0 0,0-3 0,0 2-80,0 0 1,3 2 0,-1-3 0,0 2-94,-1-1 1,-1 1 0,0 0 0,0-2-1,0 0 1,0 1-1,0 1 1,0-1 17,0-2 1,-1 0 0,-1 1-52,0 2 0,-1-3 0,3 3 0,0-2 0,0-2 20,0 1 1,0 0 0,0 0 0,0 0 57,0 0 1,0 0-1,0 1 1,0 0 9,0 2 0,0-1 1,0-2-1,0 0-82,0 0 0,0 0 1,0 0-1,-1 0-45,-1 3 1,1-5 0,-2 2 104,2-1 1,1 0 0,0 1 0,0 0-29,0 0 0,0 0 1,0-1-1,0 1-23,0 0 0,0 3 0,0-1 0,0 0 11,0-1 0,1-4 0,1 0 0,0 1 0,0 1-75,-1 1 0,-1 0 1,0 0 3,0 0 1,3 0 0,-1 0 0,0 0-1,-1-1 26,-1 1 1,0-2 0,0-1 38,0 1 0,0-2 0,0 2 1,0 0-19,0 1 1,0 1 18,0 0 1,0-1-1,0 1 1,0 0-103,0 0 1,0 0 0,0 0 0,0 0 21,0 0 0,0 0 20,0-1 0,0-1 49,0-1 0,0-2-14,0 2 1,0-3-54,0 4 0,0-1-144,0 3 1,1-3-542,1 0 547,-1-3 1,4-1 0,-4-4 0,2-2-1980,-1-1 2205,-1 3 0,2-8 0,2 2 0</inkml:trace>
</inkml:ink>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D0EA8-07B3-BB4C-8470-9C28A9E0287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%7b4217E064-69A0-DE48-A392-EA443D6ACCB9%7dtf16392102.dotx</Template>
  <TotalTime>24</TotalTime>
  <Pages>4</Pages>
  <Words>548</Words>
  <Characters>3126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Blanchet</dc:creator>
  <cp:keywords/>
  <dc:description/>
  <cp:lastModifiedBy>Julien Blanchet</cp:lastModifiedBy>
  <cp:revision>7</cp:revision>
  <dcterms:created xsi:type="dcterms:W3CDTF">2019-10-22T17:02:00Z</dcterms:created>
  <dcterms:modified xsi:type="dcterms:W3CDTF">2019-10-23T17:13:00Z</dcterms:modified>
</cp:coreProperties>
</file>